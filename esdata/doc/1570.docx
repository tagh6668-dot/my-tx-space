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10C" w:rsidRDefault="004E110C" w:rsidP="00010180">
      <w:pPr>
        <w:widowControl w:val="0"/>
        <w:ind w:firstLine="0"/>
        <w:jc w:val="both"/>
        <w:rPr>
          <w:rFonts w:hint="cs"/>
          <w:b/>
          <w:bCs/>
          <w:sz w:val="28"/>
          <w:rtl/>
          <w:lang w:bidi="fa-IR"/>
        </w:rPr>
      </w:pPr>
    </w:p>
    <w:p w:rsidR="004E110C" w:rsidRDefault="004E110C" w:rsidP="00010180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7F4B59" w:rsidRDefault="007F4B59" w:rsidP="00C72F57">
      <w:pPr>
        <w:ind w:firstLine="0"/>
        <w:rPr>
          <w:rFonts w:ascii="Tahoma" w:hAnsi="Tahoma"/>
          <w:b/>
          <w:bCs/>
          <w:color w:val="444444"/>
          <w:sz w:val="28"/>
          <w:rtl/>
          <w:lang w:bidi="fa-IR"/>
        </w:rPr>
      </w:pPr>
    </w:p>
    <w:p w:rsidR="00634B5F" w:rsidRDefault="00BB36C5" w:rsidP="00C72F57">
      <w:pPr>
        <w:ind w:firstLine="0"/>
        <w:rPr>
          <w:rFonts w:ascii="Tahoma" w:hAnsi="Tahoma"/>
          <w:b/>
          <w:bCs/>
          <w:color w:val="444444"/>
          <w:sz w:val="28"/>
          <w:rtl/>
          <w:lang w:bidi="fa-IR"/>
        </w:rPr>
      </w:pPr>
      <w:bookmarkStart w:id="0" w:name="_GoBack"/>
      <w:r>
        <w:rPr>
          <w:rFonts w:ascii="Tahoma" w:hAnsi="Tahoma" w:hint="cs"/>
          <w:b/>
          <w:bCs/>
          <w:color w:val="444444"/>
          <w:sz w:val="28"/>
          <w:rtl/>
          <w:lang w:bidi="fa-IR"/>
        </w:rPr>
        <w:t>جناب آ</w:t>
      </w:r>
      <w:r w:rsidR="00C72F57" w:rsidRPr="007F4B59">
        <w:rPr>
          <w:rFonts w:ascii="Tahoma" w:hAnsi="Tahoma" w:hint="cs"/>
          <w:b/>
          <w:bCs/>
          <w:color w:val="444444"/>
          <w:sz w:val="28"/>
          <w:rtl/>
          <w:lang w:bidi="fa-IR"/>
        </w:rPr>
        <w:t xml:space="preserve">قای دکتر افروغ  </w:t>
      </w:r>
    </w:p>
    <w:p w:rsidR="00C72F57" w:rsidRPr="007F4B59" w:rsidRDefault="00C72F57" w:rsidP="00C72F57">
      <w:pPr>
        <w:ind w:firstLine="0"/>
        <w:rPr>
          <w:rFonts w:ascii="Tahoma" w:hAnsi="Tahoma"/>
          <w:b/>
          <w:bCs/>
          <w:color w:val="444444"/>
          <w:sz w:val="28"/>
          <w:rtl/>
        </w:rPr>
      </w:pPr>
      <w:r w:rsidRPr="007F4B59">
        <w:rPr>
          <w:rFonts w:ascii="Tahoma" w:hAnsi="Tahoma" w:hint="cs"/>
          <w:b/>
          <w:bCs/>
          <w:color w:val="444444"/>
          <w:sz w:val="28"/>
          <w:rtl/>
          <w:lang w:bidi="fa-IR"/>
        </w:rPr>
        <w:t xml:space="preserve">استاد محترم دانشگاه </w:t>
      </w:r>
    </w:p>
    <w:p w:rsidR="00C72F57" w:rsidRDefault="00C72F57" w:rsidP="00C72F57">
      <w:pPr>
        <w:ind w:firstLine="0"/>
        <w:rPr>
          <w:rFonts w:ascii="Tahoma" w:hAnsi="Tahoma"/>
          <w:b/>
          <w:bCs/>
          <w:color w:val="444444"/>
          <w:sz w:val="28"/>
          <w:rtl/>
          <w:lang w:bidi="fa-IR"/>
        </w:rPr>
      </w:pPr>
    </w:p>
    <w:p w:rsidR="007F4B59" w:rsidRPr="007F4B59" w:rsidRDefault="007F4B59" w:rsidP="007F4B59">
      <w:pPr>
        <w:ind w:firstLine="0"/>
        <w:rPr>
          <w:rFonts w:ascii="Tahoma" w:hAnsi="Tahoma" w:cs="B Mitra"/>
          <w:b/>
          <w:bCs/>
          <w:color w:val="444444"/>
          <w:sz w:val="28"/>
          <w:rtl/>
        </w:rPr>
      </w:pPr>
      <w:r w:rsidRPr="007F4B59">
        <w:rPr>
          <w:rFonts w:ascii="Tahoma" w:hAnsi="Tahoma" w:cs="B Mitra" w:hint="cs"/>
          <w:b/>
          <w:bCs/>
          <w:color w:val="444444"/>
          <w:sz w:val="28"/>
          <w:rtl/>
          <w:lang w:bidi="fa-IR"/>
        </w:rPr>
        <w:t>با</w:t>
      </w:r>
      <w:r w:rsidRPr="007F4B59">
        <w:rPr>
          <w:rFonts w:ascii="Tahoma" w:hAnsi="Tahoma" w:cs="B Mitra" w:hint="cs"/>
          <w:b/>
          <w:bCs/>
          <w:color w:val="444444"/>
          <w:sz w:val="28"/>
          <w:rtl/>
        </w:rPr>
        <w:t xml:space="preserve"> اهداء </w:t>
      </w:r>
      <w:r w:rsidRPr="007F4B59">
        <w:rPr>
          <w:rFonts w:ascii="Tahoma" w:hAnsi="Tahoma" w:cs="B Mitra" w:hint="cs"/>
          <w:b/>
          <w:bCs/>
          <w:color w:val="444444"/>
          <w:sz w:val="28"/>
          <w:rtl/>
          <w:lang w:bidi="fa-IR"/>
        </w:rPr>
        <w:t>سلام</w:t>
      </w:r>
      <w:r w:rsidRPr="007F4B59">
        <w:rPr>
          <w:rFonts w:ascii="Tahoma" w:hAnsi="Tahoma" w:cs="B Mitra"/>
          <w:b/>
          <w:bCs/>
          <w:color w:val="444444"/>
          <w:sz w:val="28"/>
          <w:rtl/>
          <w:lang w:bidi="fa-IR"/>
        </w:rPr>
        <w:t xml:space="preserve"> </w:t>
      </w:r>
    </w:p>
    <w:p w:rsidR="007F4B59" w:rsidRPr="007F4B59" w:rsidRDefault="007F4B59" w:rsidP="006C14D0">
      <w:pPr>
        <w:jc w:val="both"/>
        <w:rPr>
          <w:rFonts w:ascii="Tahoma" w:hAnsi="Tahoma"/>
          <w:color w:val="000000" w:themeColor="text1"/>
          <w:sz w:val="28"/>
          <w:rtl/>
        </w:rPr>
      </w:pPr>
      <w:r w:rsidRPr="007F4B59">
        <w:rPr>
          <w:rFonts w:ascii="Tahoma" w:hAnsi="Tahoma" w:hint="cs"/>
          <w:color w:val="000000" w:themeColor="text1"/>
          <w:sz w:val="28"/>
          <w:rtl/>
          <w:lang w:bidi="fa-IR"/>
        </w:rPr>
        <w:t>احتراما،</w:t>
      </w:r>
      <w:r w:rsidRPr="007F4B59">
        <w:rPr>
          <w:rFonts w:ascii="Tahoma" w:hAnsi="Tahoma"/>
          <w:color w:val="000000" w:themeColor="text1"/>
          <w:sz w:val="28"/>
          <w:rtl/>
          <w:lang w:bidi="fa-IR"/>
        </w:rPr>
        <w:t xml:space="preserve"> </w:t>
      </w:r>
      <w:r w:rsidRPr="007F4B59">
        <w:rPr>
          <w:rFonts w:ascii="Tahoma" w:hAnsi="Tahoma" w:hint="cs"/>
          <w:color w:val="000000" w:themeColor="text1"/>
          <w:sz w:val="28"/>
          <w:rtl/>
          <w:lang w:bidi="fa-IR"/>
        </w:rPr>
        <w:t>به</w:t>
      </w:r>
      <w:r w:rsidRPr="007F4B59">
        <w:rPr>
          <w:rFonts w:ascii="Tahoma" w:hAnsi="Tahoma"/>
          <w:color w:val="000000" w:themeColor="text1"/>
          <w:sz w:val="28"/>
          <w:rtl/>
          <w:lang w:bidi="fa-IR"/>
        </w:rPr>
        <w:t xml:space="preserve"> </w:t>
      </w:r>
      <w:r w:rsidRPr="007F4B59">
        <w:rPr>
          <w:rFonts w:ascii="Tahoma" w:hAnsi="Tahoma" w:hint="cs"/>
          <w:color w:val="000000" w:themeColor="text1"/>
          <w:sz w:val="28"/>
          <w:rtl/>
          <w:lang w:bidi="fa-IR"/>
        </w:rPr>
        <w:t>استحضار</w:t>
      </w:r>
      <w:r w:rsidRPr="007F4B59">
        <w:rPr>
          <w:rFonts w:ascii="Tahoma" w:hAnsi="Tahoma"/>
          <w:color w:val="000000" w:themeColor="text1"/>
          <w:sz w:val="28"/>
          <w:rtl/>
          <w:lang w:bidi="fa-IR"/>
        </w:rPr>
        <w:t xml:space="preserve"> </w:t>
      </w:r>
      <w:r w:rsidRPr="007F4B59">
        <w:rPr>
          <w:rFonts w:ascii="Tahoma" w:hAnsi="Tahoma" w:hint="cs"/>
          <w:color w:val="000000" w:themeColor="text1"/>
          <w:sz w:val="28"/>
          <w:rtl/>
          <w:lang w:bidi="fa-IR"/>
        </w:rPr>
        <w:t>می</w:t>
      </w:r>
      <w:r w:rsidR="00B26FC3">
        <w:rPr>
          <w:rFonts w:ascii="Tahoma" w:hAnsi="Tahoma" w:hint="cs"/>
          <w:color w:val="000000" w:themeColor="text1"/>
          <w:sz w:val="28"/>
          <w:rtl/>
          <w:lang w:bidi="fa-IR"/>
        </w:rPr>
        <w:t>‌</w:t>
      </w:r>
      <w:r w:rsidRPr="007F4B59">
        <w:rPr>
          <w:rFonts w:ascii="Tahoma" w:hAnsi="Tahoma" w:hint="cs"/>
          <w:color w:val="000000" w:themeColor="text1"/>
          <w:sz w:val="28"/>
          <w:rtl/>
          <w:lang w:bidi="fa-IR"/>
        </w:rPr>
        <w:t>رساند</w:t>
      </w:r>
      <w:r w:rsidRPr="007F4B59">
        <w:rPr>
          <w:rFonts w:ascii="Tahoma" w:hAnsi="Tahoma"/>
          <w:color w:val="000000" w:themeColor="text1"/>
          <w:sz w:val="28"/>
          <w:rtl/>
          <w:lang w:bidi="fa-IR"/>
        </w:rPr>
        <w:t xml:space="preserve"> </w:t>
      </w:r>
      <w:r w:rsidRPr="007F4B59">
        <w:rPr>
          <w:rFonts w:ascii="Tahoma" w:hAnsi="Tahoma" w:hint="cs"/>
          <w:color w:val="000000" w:themeColor="text1"/>
          <w:sz w:val="28"/>
          <w:rtl/>
        </w:rPr>
        <w:t>دومين</w:t>
      </w:r>
      <w:r w:rsidRPr="007F4B59">
        <w:rPr>
          <w:rFonts w:ascii="Tahoma" w:hAnsi="Tahoma"/>
          <w:color w:val="000000" w:themeColor="text1"/>
          <w:sz w:val="28"/>
          <w:rtl/>
          <w:lang w:bidi="fa-IR"/>
        </w:rPr>
        <w:t xml:space="preserve"> </w:t>
      </w:r>
      <w:r w:rsidRPr="007F4B59">
        <w:rPr>
          <w:rFonts w:ascii="Tahoma" w:hAnsi="Tahoma" w:hint="cs"/>
          <w:color w:val="000000" w:themeColor="text1"/>
          <w:sz w:val="28"/>
          <w:rtl/>
          <w:lang w:bidi="fa-IR"/>
        </w:rPr>
        <w:t>جلسه</w:t>
      </w:r>
      <w:r w:rsidRPr="007F4B59">
        <w:rPr>
          <w:rFonts w:ascii="Tahoma" w:hAnsi="Tahoma"/>
          <w:color w:val="000000" w:themeColor="text1"/>
          <w:sz w:val="28"/>
          <w:rtl/>
          <w:lang w:bidi="fa-IR"/>
        </w:rPr>
        <w:t xml:space="preserve"> </w:t>
      </w:r>
      <w:r w:rsidRPr="007F4B59">
        <w:rPr>
          <w:rFonts w:ascii="Tahoma" w:hAnsi="Tahoma" w:hint="cs"/>
          <w:color w:val="000000" w:themeColor="text1"/>
          <w:sz w:val="28"/>
          <w:rtl/>
          <w:lang w:bidi="fa-IR"/>
        </w:rPr>
        <w:t>کمیته</w:t>
      </w:r>
      <w:r w:rsidRPr="007F4B59">
        <w:rPr>
          <w:rFonts w:ascii="Tahoma" w:hAnsi="Tahoma"/>
          <w:color w:val="000000" w:themeColor="text1"/>
          <w:sz w:val="28"/>
          <w:rtl/>
          <w:lang w:bidi="fa-IR"/>
        </w:rPr>
        <w:t xml:space="preserve"> </w:t>
      </w:r>
      <w:r w:rsidRPr="007F4B59">
        <w:rPr>
          <w:rFonts w:ascii="Tahoma" w:hAnsi="Tahoma" w:hint="cs"/>
          <w:color w:val="000000" w:themeColor="text1"/>
          <w:sz w:val="28"/>
          <w:rtl/>
          <w:lang w:bidi="fa-IR"/>
        </w:rPr>
        <w:t>علمی</w:t>
      </w:r>
      <w:r w:rsidRPr="007F4B59">
        <w:rPr>
          <w:rFonts w:ascii="Tahoma" w:hAnsi="Tahoma"/>
          <w:color w:val="000000" w:themeColor="text1"/>
          <w:sz w:val="28"/>
          <w:rtl/>
          <w:lang w:bidi="fa-IR"/>
        </w:rPr>
        <w:t xml:space="preserve"> </w:t>
      </w:r>
      <w:r w:rsidRPr="007F4B59">
        <w:rPr>
          <w:rFonts w:ascii="Tahoma" w:hAnsi="Tahoma" w:hint="cs"/>
          <w:color w:val="000000" w:themeColor="text1"/>
          <w:sz w:val="28"/>
          <w:rtl/>
        </w:rPr>
        <w:t>مركز گفتگوي اديان و فرهنگها</w:t>
      </w:r>
      <w:r w:rsidRPr="007F4B59">
        <w:rPr>
          <w:rFonts w:ascii="Tahoma" w:hAnsi="Tahoma"/>
          <w:color w:val="000000" w:themeColor="text1"/>
          <w:sz w:val="28"/>
          <w:rtl/>
          <w:lang w:bidi="fa-IR"/>
        </w:rPr>
        <w:t xml:space="preserve"> </w:t>
      </w:r>
      <w:r w:rsidRPr="007F4B59">
        <w:rPr>
          <w:rFonts w:ascii="Tahoma" w:hAnsi="Tahoma" w:hint="cs"/>
          <w:color w:val="000000" w:themeColor="text1"/>
          <w:sz w:val="28"/>
          <w:rtl/>
          <w:lang w:bidi="fa-IR"/>
        </w:rPr>
        <w:t>روز</w:t>
      </w:r>
      <w:r w:rsidRPr="007F4B59">
        <w:rPr>
          <w:rFonts w:ascii="Tahoma" w:hAnsi="Tahoma"/>
          <w:color w:val="000000" w:themeColor="text1"/>
          <w:sz w:val="28"/>
          <w:rtl/>
          <w:lang w:bidi="fa-IR"/>
        </w:rPr>
        <w:t xml:space="preserve"> </w:t>
      </w:r>
      <w:r w:rsidRPr="007F4B59">
        <w:rPr>
          <w:rFonts w:ascii="Tahoma" w:hAnsi="Tahoma" w:hint="cs"/>
          <w:color w:val="000000" w:themeColor="text1"/>
          <w:sz w:val="28"/>
          <w:rtl/>
        </w:rPr>
        <w:t>يك</w:t>
      </w:r>
      <w:r w:rsidRPr="007F4B59">
        <w:rPr>
          <w:rFonts w:ascii="Tahoma" w:hAnsi="Tahoma" w:hint="cs"/>
          <w:color w:val="000000" w:themeColor="text1"/>
          <w:sz w:val="28"/>
          <w:rtl/>
          <w:lang w:bidi="fa-IR"/>
        </w:rPr>
        <w:t>شنبه</w:t>
      </w:r>
      <w:r w:rsidRPr="007F4B59">
        <w:rPr>
          <w:rFonts w:ascii="Tahoma" w:hAnsi="Tahoma"/>
          <w:color w:val="000000" w:themeColor="text1"/>
          <w:sz w:val="28"/>
          <w:rtl/>
          <w:lang w:bidi="fa-IR"/>
        </w:rPr>
        <w:t xml:space="preserve"> </w:t>
      </w:r>
      <w:r w:rsidRPr="007F4B59">
        <w:rPr>
          <w:rFonts w:ascii="Tahoma" w:hAnsi="Tahoma" w:hint="cs"/>
          <w:color w:val="000000" w:themeColor="text1"/>
          <w:sz w:val="28"/>
          <w:rtl/>
          <w:lang w:bidi="fa-IR"/>
        </w:rPr>
        <w:t>مورخ</w:t>
      </w:r>
      <w:r w:rsidRPr="007F4B59">
        <w:rPr>
          <w:rFonts w:ascii="Tahoma" w:hAnsi="Tahoma"/>
          <w:color w:val="000000" w:themeColor="text1"/>
          <w:sz w:val="28"/>
          <w:rtl/>
          <w:lang w:bidi="fa-IR"/>
        </w:rPr>
        <w:t xml:space="preserve"> </w:t>
      </w:r>
      <w:r w:rsidRPr="007F4B59">
        <w:rPr>
          <w:rFonts w:ascii="Tahoma" w:hAnsi="Tahoma" w:hint="cs"/>
          <w:color w:val="000000" w:themeColor="text1"/>
          <w:sz w:val="28"/>
          <w:rtl/>
        </w:rPr>
        <w:t>25</w:t>
      </w:r>
      <w:r w:rsidRPr="007F4B59">
        <w:rPr>
          <w:rFonts w:ascii="Tahoma" w:hAnsi="Tahoma"/>
          <w:color w:val="000000" w:themeColor="text1"/>
          <w:sz w:val="28"/>
          <w:rtl/>
          <w:lang w:bidi="fa-IR"/>
        </w:rPr>
        <w:t>/</w:t>
      </w:r>
      <w:r w:rsidRPr="007F4B59">
        <w:rPr>
          <w:rFonts w:ascii="Tahoma" w:hAnsi="Tahoma" w:hint="cs"/>
          <w:color w:val="000000" w:themeColor="text1"/>
          <w:sz w:val="28"/>
          <w:rtl/>
          <w:lang w:bidi="fa-IR"/>
        </w:rPr>
        <w:t>9</w:t>
      </w:r>
      <w:r w:rsidRPr="007F4B59">
        <w:rPr>
          <w:rFonts w:ascii="Tahoma" w:hAnsi="Tahoma"/>
          <w:color w:val="000000" w:themeColor="text1"/>
          <w:sz w:val="28"/>
          <w:rtl/>
          <w:lang w:bidi="fa-IR"/>
        </w:rPr>
        <w:t xml:space="preserve">/97 </w:t>
      </w:r>
      <w:r w:rsidRPr="007F4B59">
        <w:rPr>
          <w:rFonts w:ascii="Tahoma" w:hAnsi="Tahoma" w:hint="cs"/>
          <w:color w:val="000000" w:themeColor="text1"/>
          <w:sz w:val="28"/>
          <w:rtl/>
          <w:lang w:bidi="fa-IR"/>
        </w:rPr>
        <w:t>ساعت</w:t>
      </w:r>
      <w:r w:rsidRPr="007F4B59">
        <w:rPr>
          <w:rFonts w:ascii="Tahoma" w:hAnsi="Tahoma"/>
          <w:color w:val="000000" w:themeColor="text1"/>
          <w:sz w:val="28"/>
          <w:rtl/>
          <w:lang w:bidi="fa-IR"/>
        </w:rPr>
        <w:t xml:space="preserve"> </w:t>
      </w:r>
      <w:r w:rsidR="006C14D0">
        <w:rPr>
          <w:rFonts w:ascii="Tahoma" w:hAnsi="Tahoma" w:hint="cs"/>
          <w:color w:val="000000" w:themeColor="text1"/>
          <w:sz w:val="28"/>
          <w:rtl/>
          <w:lang w:bidi="fa-IR"/>
        </w:rPr>
        <w:t xml:space="preserve"> 10 صبح </w:t>
      </w:r>
      <w:r w:rsidRPr="007F4B59">
        <w:rPr>
          <w:rFonts w:ascii="Tahoma" w:hAnsi="Tahoma" w:hint="cs"/>
          <w:color w:val="000000" w:themeColor="text1"/>
          <w:sz w:val="28"/>
          <w:rtl/>
          <w:lang w:bidi="fa-IR"/>
        </w:rPr>
        <w:t>در</w:t>
      </w:r>
      <w:r w:rsidRPr="007F4B59">
        <w:rPr>
          <w:rFonts w:ascii="Tahoma" w:hAnsi="Tahoma"/>
          <w:color w:val="000000" w:themeColor="text1"/>
          <w:sz w:val="28"/>
          <w:rtl/>
          <w:lang w:bidi="fa-IR"/>
        </w:rPr>
        <w:t xml:space="preserve"> </w:t>
      </w:r>
      <w:r w:rsidRPr="007F4B59">
        <w:rPr>
          <w:rFonts w:ascii="Tahoma" w:hAnsi="Tahoma" w:hint="cs"/>
          <w:color w:val="000000" w:themeColor="text1"/>
          <w:sz w:val="28"/>
          <w:rtl/>
        </w:rPr>
        <w:t>اين</w:t>
      </w:r>
      <w:r w:rsidRPr="007F4B59">
        <w:rPr>
          <w:rFonts w:ascii="Tahoma" w:hAnsi="Tahoma"/>
          <w:color w:val="000000" w:themeColor="text1"/>
          <w:sz w:val="28"/>
          <w:rtl/>
          <w:lang w:bidi="fa-IR"/>
        </w:rPr>
        <w:t xml:space="preserve"> </w:t>
      </w:r>
      <w:r w:rsidRPr="007F4B59">
        <w:rPr>
          <w:rFonts w:ascii="Tahoma" w:hAnsi="Tahoma" w:hint="cs"/>
          <w:color w:val="000000" w:themeColor="text1"/>
          <w:sz w:val="28"/>
          <w:rtl/>
          <w:lang w:bidi="fa-IR"/>
        </w:rPr>
        <w:t>مرکز</w:t>
      </w:r>
      <w:r w:rsidRPr="007F4B59">
        <w:rPr>
          <w:rFonts w:ascii="Tahoma" w:hAnsi="Tahoma"/>
          <w:color w:val="000000" w:themeColor="text1"/>
          <w:sz w:val="28"/>
          <w:rtl/>
          <w:lang w:bidi="fa-IR"/>
        </w:rPr>
        <w:t xml:space="preserve"> </w:t>
      </w:r>
      <w:r w:rsidRPr="007F4B59">
        <w:rPr>
          <w:rFonts w:ascii="Tahoma" w:hAnsi="Tahoma" w:hint="cs"/>
          <w:color w:val="000000" w:themeColor="text1"/>
          <w:sz w:val="28"/>
          <w:rtl/>
          <w:lang w:bidi="fa-IR"/>
        </w:rPr>
        <w:t>برگزار</w:t>
      </w:r>
      <w:r w:rsidRPr="007F4B59">
        <w:rPr>
          <w:rFonts w:ascii="Tahoma" w:hAnsi="Tahoma"/>
          <w:color w:val="000000" w:themeColor="text1"/>
          <w:sz w:val="28"/>
          <w:rtl/>
          <w:lang w:bidi="fa-IR"/>
        </w:rPr>
        <w:t xml:space="preserve"> </w:t>
      </w:r>
      <w:r w:rsidRPr="007F4B59">
        <w:rPr>
          <w:rFonts w:ascii="Tahoma" w:hAnsi="Tahoma" w:hint="cs"/>
          <w:color w:val="000000" w:themeColor="text1"/>
          <w:sz w:val="28"/>
          <w:rtl/>
          <w:lang w:bidi="fa-IR"/>
        </w:rPr>
        <w:t>خواهد</w:t>
      </w:r>
      <w:r w:rsidRPr="007F4B59">
        <w:rPr>
          <w:rFonts w:ascii="Tahoma" w:hAnsi="Tahoma"/>
          <w:color w:val="000000" w:themeColor="text1"/>
          <w:sz w:val="28"/>
          <w:rtl/>
          <w:lang w:bidi="fa-IR"/>
        </w:rPr>
        <w:t xml:space="preserve"> </w:t>
      </w:r>
      <w:r w:rsidRPr="007F4B59">
        <w:rPr>
          <w:rFonts w:ascii="Tahoma" w:hAnsi="Tahoma" w:hint="cs"/>
          <w:color w:val="000000" w:themeColor="text1"/>
          <w:sz w:val="28"/>
          <w:rtl/>
          <w:lang w:bidi="fa-IR"/>
        </w:rPr>
        <w:t>شد</w:t>
      </w:r>
      <w:r w:rsidRPr="007F4B59">
        <w:rPr>
          <w:rFonts w:ascii="Tahoma" w:hAnsi="Tahoma"/>
          <w:color w:val="000000" w:themeColor="text1"/>
          <w:sz w:val="28"/>
          <w:rtl/>
          <w:lang w:bidi="fa-IR"/>
        </w:rPr>
        <w:t>.</w:t>
      </w:r>
      <w:r w:rsidR="00B26FC3">
        <w:rPr>
          <w:rFonts w:ascii="Tahoma" w:hAnsi="Tahoma" w:hint="cs"/>
          <w:color w:val="000000" w:themeColor="text1"/>
          <w:sz w:val="28"/>
          <w:rtl/>
          <w:lang w:bidi="fa-IR"/>
        </w:rPr>
        <w:t xml:space="preserve"> </w:t>
      </w:r>
      <w:r w:rsidR="006C14D0">
        <w:rPr>
          <w:rFonts w:ascii="Tahoma" w:hAnsi="Tahoma" w:hint="cs"/>
          <w:color w:val="000000" w:themeColor="text1"/>
          <w:sz w:val="28"/>
          <w:rtl/>
          <w:lang w:bidi="fa-IR"/>
        </w:rPr>
        <w:t xml:space="preserve">از جنابعالی صمیمانه دعوت بعمل می آید در جلسه مذکور شرکت فرمایند. </w:t>
      </w:r>
    </w:p>
    <w:p w:rsidR="007F4B59" w:rsidRPr="00B26FC3" w:rsidRDefault="007F4B59" w:rsidP="00B26FC3">
      <w:pPr>
        <w:ind w:firstLine="0"/>
        <w:jc w:val="both"/>
        <w:rPr>
          <w:rFonts w:ascii="Tahoma" w:hAnsi="Tahoma"/>
          <w:b/>
          <w:bCs/>
          <w:color w:val="000000" w:themeColor="text1"/>
          <w:sz w:val="26"/>
          <w:szCs w:val="26"/>
          <w:rtl/>
          <w:lang w:bidi="fa-IR"/>
        </w:rPr>
      </w:pPr>
      <w:r w:rsidRPr="00B26FC3">
        <w:rPr>
          <w:rFonts w:ascii="Tahoma" w:hAnsi="Tahoma" w:hint="cs"/>
          <w:b/>
          <w:bCs/>
          <w:color w:val="000000" w:themeColor="text1"/>
          <w:sz w:val="26"/>
          <w:szCs w:val="26"/>
          <w:rtl/>
          <w:lang w:bidi="fa-IR"/>
        </w:rPr>
        <w:t>دستور</w:t>
      </w:r>
      <w:r w:rsidRPr="00B26FC3">
        <w:rPr>
          <w:rFonts w:ascii="Tahoma" w:hAnsi="Tahoma"/>
          <w:b/>
          <w:bCs/>
          <w:color w:val="000000" w:themeColor="text1"/>
          <w:sz w:val="26"/>
          <w:szCs w:val="26"/>
          <w:rtl/>
          <w:lang w:bidi="fa-IR"/>
        </w:rPr>
        <w:t xml:space="preserve"> </w:t>
      </w:r>
      <w:r w:rsidRPr="00B26FC3">
        <w:rPr>
          <w:rFonts w:ascii="Tahoma" w:hAnsi="Tahoma" w:hint="cs"/>
          <w:b/>
          <w:bCs/>
          <w:color w:val="000000" w:themeColor="text1"/>
          <w:sz w:val="26"/>
          <w:szCs w:val="26"/>
          <w:rtl/>
          <w:lang w:bidi="fa-IR"/>
        </w:rPr>
        <w:t>کار</w:t>
      </w:r>
      <w:r w:rsidRPr="00B26FC3">
        <w:rPr>
          <w:rFonts w:ascii="Tahoma" w:hAnsi="Tahoma"/>
          <w:b/>
          <w:bCs/>
          <w:color w:val="000000" w:themeColor="text1"/>
          <w:sz w:val="26"/>
          <w:szCs w:val="26"/>
          <w:rtl/>
          <w:lang w:bidi="fa-IR"/>
        </w:rPr>
        <w:t xml:space="preserve"> </w:t>
      </w:r>
      <w:r w:rsidRPr="00B26FC3">
        <w:rPr>
          <w:rFonts w:ascii="Tahoma" w:hAnsi="Tahoma" w:hint="cs"/>
          <w:b/>
          <w:bCs/>
          <w:color w:val="000000" w:themeColor="text1"/>
          <w:sz w:val="26"/>
          <w:szCs w:val="26"/>
          <w:rtl/>
          <w:lang w:bidi="fa-IR"/>
        </w:rPr>
        <w:t>جلسه</w:t>
      </w:r>
      <w:r w:rsidRPr="00B26FC3">
        <w:rPr>
          <w:rFonts w:ascii="Tahoma" w:hAnsi="Tahoma"/>
          <w:b/>
          <w:bCs/>
          <w:color w:val="000000" w:themeColor="text1"/>
          <w:sz w:val="26"/>
          <w:szCs w:val="26"/>
          <w:rtl/>
          <w:lang w:bidi="fa-IR"/>
        </w:rPr>
        <w:t xml:space="preserve">: </w:t>
      </w:r>
    </w:p>
    <w:p w:rsidR="007F4B59" w:rsidRPr="007F4B59" w:rsidRDefault="007F4B59" w:rsidP="007F4B59">
      <w:pPr>
        <w:pStyle w:val="ListParagraph"/>
        <w:numPr>
          <w:ilvl w:val="0"/>
          <w:numId w:val="2"/>
        </w:numPr>
        <w:tabs>
          <w:tab w:val="clear" w:pos="284"/>
        </w:tabs>
        <w:spacing w:after="200" w:line="276" w:lineRule="auto"/>
        <w:jc w:val="both"/>
        <w:rPr>
          <w:rFonts w:ascii="Tahoma" w:hAnsi="Tahoma"/>
          <w:color w:val="000000" w:themeColor="text1"/>
          <w:sz w:val="28"/>
        </w:rPr>
      </w:pPr>
      <w:r w:rsidRPr="007F4B59">
        <w:rPr>
          <w:rFonts w:ascii="Tahoma" w:hAnsi="Tahoma" w:hint="cs"/>
          <w:color w:val="000000" w:themeColor="text1"/>
          <w:sz w:val="28"/>
          <w:rtl/>
        </w:rPr>
        <w:t>ارائة گزارش جلسة تمهيد مقدمات گفتگوي ديني با واتيكان</w:t>
      </w:r>
    </w:p>
    <w:p w:rsidR="007F4B59" w:rsidRDefault="007F4B59" w:rsidP="007F4B59">
      <w:pPr>
        <w:pStyle w:val="ListParagraph"/>
        <w:numPr>
          <w:ilvl w:val="0"/>
          <w:numId w:val="2"/>
        </w:numPr>
        <w:tabs>
          <w:tab w:val="clear" w:pos="284"/>
        </w:tabs>
        <w:spacing w:after="200" w:line="276" w:lineRule="auto"/>
        <w:jc w:val="both"/>
        <w:rPr>
          <w:rFonts w:ascii="Tahoma" w:hAnsi="Tahoma"/>
          <w:color w:val="000000" w:themeColor="text1"/>
          <w:sz w:val="28"/>
        </w:rPr>
      </w:pPr>
      <w:r w:rsidRPr="007F4B59">
        <w:rPr>
          <w:rFonts w:ascii="Tahoma" w:hAnsi="Tahoma" w:hint="cs"/>
          <w:color w:val="000000" w:themeColor="text1"/>
          <w:sz w:val="28"/>
          <w:rtl/>
        </w:rPr>
        <w:t>ارائة گزارش جلسة تمهيد مقدمات گفتگوي ديني با اتريش</w:t>
      </w:r>
    </w:p>
    <w:p w:rsidR="006C14D0" w:rsidRPr="007F4B59" w:rsidRDefault="006C14D0" w:rsidP="007F4B59">
      <w:pPr>
        <w:pStyle w:val="ListParagraph"/>
        <w:numPr>
          <w:ilvl w:val="0"/>
          <w:numId w:val="2"/>
        </w:numPr>
        <w:tabs>
          <w:tab w:val="clear" w:pos="284"/>
        </w:tabs>
        <w:spacing w:after="200" w:line="276" w:lineRule="auto"/>
        <w:jc w:val="both"/>
        <w:rPr>
          <w:rFonts w:ascii="Tahoma" w:hAnsi="Tahoma"/>
          <w:color w:val="000000" w:themeColor="text1"/>
          <w:sz w:val="28"/>
        </w:rPr>
      </w:pPr>
      <w:r>
        <w:rPr>
          <w:rFonts w:ascii="Tahoma" w:hAnsi="Tahoma" w:hint="cs"/>
          <w:color w:val="000000" w:themeColor="text1"/>
          <w:sz w:val="28"/>
          <w:rtl/>
        </w:rPr>
        <w:t>ارائه گزارش از دور هفتم گفتگوی دینی با کره.</w:t>
      </w:r>
    </w:p>
    <w:p w:rsidR="00B31A8F" w:rsidRDefault="00B31A8F" w:rsidP="00B31A8F">
      <w:pPr>
        <w:pStyle w:val="ListParagraph"/>
        <w:numPr>
          <w:ilvl w:val="0"/>
          <w:numId w:val="2"/>
        </w:numPr>
        <w:tabs>
          <w:tab w:val="clear" w:pos="284"/>
        </w:tabs>
        <w:spacing w:after="200" w:line="276" w:lineRule="auto"/>
        <w:jc w:val="both"/>
        <w:rPr>
          <w:rFonts w:ascii="Tahoma" w:hAnsi="Tahoma"/>
          <w:color w:val="000000" w:themeColor="text1"/>
          <w:sz w:val="28"/>
        </w:rPr>
      </w:pPr>
      <w:r>
        <w:rPr>
          <w:rFonts w:ascii="Tahoma" w:hAnsi="Tahoma" w:hint="cs"/>
          <w:color w:val="000000" w:themeColor="text1"/>
          <w:sz w:val="28"/>
          <w:rtl/>
        </w:rPr>
        <w:t>ارائة پيشنهاد درخصوص انتخاب</w:t>
      </w:r>
      <w:r w:rsidRPr="007F4B59">
        <w:rPr>
          <w:rFonts w:ascii="Tahoma" w:hAnsi="Tahoma" w:hint="cs"/>
          <w:color w:val="000000" w:themeColor="text1"/>
          <w:sz w:val="28"/>
          <w:rtl/>
        </w:rPr>
        <w:t xml:space="preserve"> اعضاي ايراني </w:t>
      </w:r>
      <w:r w:rsidRPr="007F4B59">
        <w:rPr>
          <w:rFonts w:ascii="Tahoma" w:hAnsi="Tahoma" w:hint="eastAsia"/>
          <w:color w:val="000000" w:themeColor="text1"/>
          <w:sz w:val="28"/>
          <w:rtl/>
        </w:rPr>
        <w:t>گفتگوي</w:t>
      </w:r>
      <w:r w:rsidRPr="007F4B59">
        <w:rPr>
          <w:rFonts w:ascii="Tahoma" w:hAnsi="Tahoma"/>
          <w:color w:val="000000" w:themeColor="text1"/>
          <w:sz w:val="28"/>
          <w:rtl/>
        </w:rPr>
        <w:t xml:space="preserve"> </w:t>
      </w:r>
      <w:r w:rsidRPr="007F4B59">
        <w:rPr>
          <w:rFonts w:ascii="Tahoma" w:hAnsi="Tahoma" w:hint="eastAsia"/>
          <w:color w:val="000000" w:themeColor="text1"/>
          <w:sz w:val="28"/>
          <w:rtl/>
        </w:rPr>
        <w:t>ديني</w:t>
      </w:r>
      <w:r w:rsidRPr="007F4B59">
        <w:rPr>
          <w:rFonts w:ascii="Tahoma" w:hAnsi="Tahoma"/>
          <w:color w:val="000000" w:themeColor="text1"/>
          <w:sz w:val="28"/>
          <w:rtl/>
        </w:rPr>
        <w:t xml:space="preserve"> </w:t>
      </w:r>
      <w:r w:rsidRPr="007F4B59">
        <w:rPr>
          <w:rFonts w:ascii="Tahoma" w:hAnsi="Tahoma" w:hint="eastAsia"/>
          <w:color w:val="000000" w:themeColor="text1"/>
          <w:sz w:val="28"/>
          <w:rtl/>
        </w:rPr>
        <w:t>با</w:t>
      </w:r>
      <w:r w:rsidRPr="007F4B59">
        <w:rPr>
          <w:rFonts w:ascii="Tahoma" w:hAnsi="Tahoma"/>
          <w:color w:val="000000" w:themeColor="text1"/>
          <w:sz w:val="28"/>
          <w:rtl/>
        </w:rPr>
        <w:t xml:space="preserve"> </w:t>
      </w:r>
      <w:r w:rsidRPr="007F4B59">
        <w:rPr>
          <w:rFonts w:ascii="Tahoma" w:hAnsi="Tahoma" w:hint="eastAsia"/>
          <w:color w:val="000000" w:themeColor="text1"/>
          <w:sz w:val="28"/>
          <w:rtl/>
        </w:rPr>
        <w:t>كليساهاي</w:t>
      </w:r>
      <w:r w:rsidRPr="007F4B59">
        <w:rPr>
          <w:rFonts w:ascii="Tahoma" w:hAnsi="Tahoma"/>
          <w:color w:val="000000" w:themeColor="text1"/>
          <w:sz w:val="28"/>
          <w:rtl/>
        </w:rPr>
        <w:t xml:space="preserve"> </w:t>
      </w:r>
      <w:r w:rsidRPr="007F4B59">
        <w:rPr>
          <w:rFonts w:ascii="Tahoma" w:hAnsi="Tahoma" w:hint="eastAsia"/>
          <w:color w:val="000000" w:themeColor="text1"/>
          <w:sz w:val="28"/>
          <w:rtl/>
        </w:rPr>
        <w:t>فرانسه</w:t>
      </w:r>
      <w:r>
        <w:rPr>
          <w:rFonts w:ascii="Tahoma" w:hAnsi="Tahoma" w:hint="cs"/>
          <w:color w:val="000000" w:themeColor="text1"/>
          <w:sz w:val="28"/>
          <w:rtl/>
        </w:rPr>
        <w:t>.</w:t>
      </w:r>
    </w:p>
    <w:p w:rsidR="007F4B59" w:rsidRPr="007F4B59" w:rsidRDefault="007F4B59" w:rsidP="007F4B59">
      <w:pPr>
        <w:pStyle w:val="ListParagraph"/>
        <w:numPr>
          <w:ilvl w:val="0"/>
          <w:numId w:val="2"/>
        </w:numPr>
        <w:tabs>
          <w:tab w:val="clear" w:pos="284"/>
        </w:tabs>
        <w:spacing w:after="200" w:line="276" w:lineRule="auto"/>
        <w:jc w:val="both"/>
        <w:rPr>
          <w:rFonts w:ascii="Tahoma" w:hAnsi="Tahoma"/>
          <w:color w:val="000000" w:themeColor="text1"/>
          <w:sz w:val="28"/>
        </w:rPr>
      </w:pPr>
      <w:r w:rsidRPr="007F4B59">
        <w:rPr>
          <w:rFonts w:ascii="Tahoma" w:hAnsi="Tahoma" w:hint="cs"/>
          <w:color w:val="000000" w:themeColor="text1"/>
          <w:sz w:val="28"/>
          <w:rtl/>
        </w:rPr>
        <w:t>تنظيم محورهاي گفتگوي ديني با كليساهاي فرانسه</w:t>
      </w:r>
      <w:r w:rsidR="006C14D0">
        <w:rPr>
          <w:rFonts w:ascii="Tahoma" w:hAnsi="Tahoma" w:hint="cs"/>
          <w:color w:val="000000" w:themeColor="text1"/>
          <w:sz w:val="28"/>
          <w:rtl/>
        </w:rPr>
        <w:t xml:space="preserve"> (برنامه دیماه مرکز تحت عنوان اهمیت محیط زیست از دیدگاه اسلام و مسیحیت)</w:t>
      </w:r>
    </w:p>
    <w:p w:rsidR="006C14D0" w:rsidRPr="007F4B59" w:rsidRDefault="006C14D0" w:rsidP="006C14D0">
      <w:pPr>
        <w:pStyle w:val="ListParagraph"/>
        <w:numPr>
          <w:ilvl w:val="0"/>
          <w:numId w:val="2"/>
        </w:numPr>
        <w:tabs>
          <w:tab w:val="clear" w:pos="284"/>
        </w:tabs>
        <w:spacing w:after="200" w:line="276" w:lineRule="auto"/>
        <w:jc w:val="both"/>
        <w:rPr>
          <w:rFonts w:ascii="Tahoma" w:hAnsi="Tahoma"/>
          <w:color w:val="000000" w:themeColor="text1"/>
          <w:sz w:val="28"/>
        </w:rPr>
      </w:pPr>
      <w:r>
        <w:rPr>
          <w:rFonts w:ascii="Tahoma" w:hAnsi="Tahoma" w:hint="cs"/>
          <w:color w:val="000000" w:themeColor="text1"/>
          <w:sz w:val="28"/>
          <w:rtl/>
        </w:rPr>
        <w:t xml:space="preserve">بررسی برنامه نشست با رهبران ادیان داخل کشور تحت عنوان </w:t>
      </w:r>
      <w:r>
        <w:rPr>
          <w:rFonts w:ascii="Tahoma" w:hAnsi="Tahoma" w:cs="Cambria" w:hint="cs"/>
          <w:color w:val="000000" w:themeColor="text1"/>
          <w:sz w:val="28"/>
          <w:rtl/>
        </w:rPr>
        <w:t xml:space="preserve">" </w:t>
      </w:r>
      <w:r>
        <w:rPr>
          <w:rFonts w:ascii="Tahoma" w:hAnsi="Tahoma" w:hint="cs"/>
          <w:color w:val="000000" w:themeColor="text1"/>
          <w:sz w:val="28"/>
          <w:rtl/>
        </w:rPr>
        <w:t xml:space="preserve">همبستگی معنوی ادیان برای سربلندی ایران </w:t>
      </w:r>
      <w:r>
        <w:rPr>
          <w:rFonts w:ascii="Tahoma" w:hAnsi="Tahoma" w:cs="Cambria" w:hint="cs"/>
          <w:color w:val="000000" w:themeColor="text1"/>
          <w:sz w:val="28"/>
          <w:rtl/>
        </w:rPr>
        <w:t xml:space="preserve">" </w:t>
      </w:r>
      <w:r>
        <w:rPr>
          <w:rFonts w:ascii="Tahoma" w:hAnsi="Tahoma" w:hint="cs"/>
          <w:color w:val="000000" w:themeColor="text1"/>
          <w:sz w:val="28"/>
          <w:rtl/>
        </w:rPr>
        <w:t>به مناسبت چهلمین سالروز انقلاب اسلامی.</w:t>
      </w:r>
    </w:p>
    <w:p w:rsidR="007F4B59" w:rsidRPr="007F4B59" w:rsidRDefault="007F4B59" w:rsidP="007F4B59">
      <w:pPr>
        <w:rPr>
          <w:sz w:val="28"/>
        </w:rPr>
      </w:pPr>
    </w:p>
    <w:p w:rsidR="00C72F57" w:rsidRPr="007F4B59" w:rsidRDefault="001457AB" w:rsidP="00C72F57">
      <w:pPr>
        <w:ind w:firstLine="0"/>
        <w:jc w:val="both"/>
        <w:rPr>
          <w:rFonts w:ascii="Tahoma" w:hAnsi="Tahoma"/>
          <w:color w:val="444444"/>
          <w:sz w:val="28"/>
        </w:rPr>
      </w:pPr>
      <w:r>
        <w:rPr>
          <w:noProof/>
          <w:lang w:bidi="fa-I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623570</wp:posOffset>
            </wp:positionH>
            <wp:positionV relativeFrom="paragraph">
              <wp:posOffset>11430</wp:posOffset>
            </wp:positionV>
            <wp:extent cx="2406650" cy="1151890"/>
            <wp:effectExtent l="0" t="0" r="31750" b="10160"/>
            <wp:wrapNone/>
            <wp:docPr id="2" name="Picture 2" descr="#didgah_signature##signature#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#didgah_signature##signature#"/>
                    <pic:cNvPicPr/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48533">
                      <a:off x="0" y="0"/>
                      <a:ext cx="240665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72F57" w:rsidRPr="007F4B59" w:rsidRDefault="00C72F57" w:rsidP="00C72F57">
      <w:pPr>
        <w:pStyle w:val="ListParagraph"/>
        <w:ind w:firstLine="0"/>
        <w:jc w:val="both"/>
        <w:rPr>
          <w:rFonts w:ascii="Tahoma" w:hAnsi="Tahoma"/>
          <w:color w:val="444444"/>
          <w:sz w:val="28"/>
          <w:rtl/>
        </w:rPr>
      </w:pPr>
    </w:p>
    <w:p w:rsidR="00C72F57" w:rsidRPr="007F4B59" w:rsidRDefault="00C72F57" w:rsidP="001457AB">
      <w:pPr>
        <w:ind w:left="2160" w:firstLine="720"/>
        <w:rPr>
          <w:rFonts w:ascii="Tahoma" w:hAnsi="Tahoma"/>
          <w:b/>
          <w:bCs/>
          <w:color w:val="444444"/>
          <w:sz w:val="28"/>
          <w:rtl/>
        </w:rPr>
      </w:pPr>
      <w:r w:rsidRPr="007F4B59">
        <w:rPr>
          <w:rFonts w:ascii="Tahoma" w:hAnsi="Tahoma" w:hint="cs"/>
          <w:b/>
          <w:bCs/>
          <w:color w:val="444444"/>
          <w:sz w:val="28"/>
          <w:rtl/>
        </w:rPr>
        <w:t xml:space="preserve">                                  </w:t>
      </w:r>
      <w:r w:rsidRPr="007F4B59">
        <w:rPr>
          <w:rFonts w:ascii="Tahoma" w:hAnsi="Tahoma" w:hint="cs"/>
          <w:b/>
          <w:bCs/>
          <w:color w:val="444444"/>
          <w:sz w:val="28"/>
          <w:rtl/>
          <w:lang w:bidi="fa-IR"/>
        </w:rPr>
        <w:t xml:space="preserve">د. محمد مهدی تسخیری </w:t>
      </w:r>
    </w:p>
    <w:p w:rsidR="00C72F57" w:rsidRPr="007F4B59" w:rsidRDefault="00C72F57" w:rsidP="00C72F57">
      <w:pPr>
        <w:ind w:left="2160" w:firstLine="720"/>
        <w:rPr>
          <w:sz w:val="28"/>
          <w:rtl/>
        </w:rPr>
      </w:pPr>
      <w:r w:rsidRPr="007F4B59">
        <w:rPr>
          <w:rFonts w:ascii="Tahoma" w:hAnsi="Tahoma" w:hint="cs"/>
          <w:b/>
          <w:bCs/>
          <w:color w:val="444444"/>
          <w:sz w:val="28"/>
          <w:rtl/>
        </w:rPr>
        <w:t xml:space="preserve">                       رئيس </w:t>
      </w:r>
      <w:r w:rsidRPr="007F4B59">
        <w:rPr>
          <w:rFonts w:ascii="Tahoma" w:hAnsi="Tahoma" w:hint="cs"/>
          <w:b/>
          <w:bCs/>
          <w:color w:val="444444"/>
          <w:sz w:val="28"/>
          <w:rtl/>
          <w:lang w:bidi="fa-IR"/>
        </w:rPr>
        <w:t xml:space="preserve">مركز گفتگوي اديان </w:t>
      </w:r>
      <w:bookmarkEnd w:id="0"/>
      <w:r w:rsidRPr="007F4B59">
        <w:rPr>
          <w:rFonts w:ascii="Tahoma" w:hAnsi="Tahoma" w:hint="cs"/>
          <w:b/>
          <w:bCs/>
          <w:color w:val="444444"/>
          <w:sz w:val="28"/>
          <w:rtl/>
          <w:lang w:bidi="fa-IR"/>
        </w:rPr>
        <w:t>و فرهنگ‌ها</w:t>
      </w:r>
    </w:p>
    <w:p w:rsidR="004E110C" w:rsidRPr="007F4B59" w:rsidRDefault="004E110C" w:rsidP="00010180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0261B6" w:rsidRPr="000261B6" w:rsidRDefault="000261B6" w:rsidP="00AE4EE5">
      <w:pPr>
        <w:ind w:left="3600" w:firstLine="0"/>
        <w:jc w:val="right"/>
        <w:rPr>
          <w:sz w:val="28"/>
          <w:rtl/>
          <w:lang w:bidi="fa-IR"/>
        </w:rPr>
      </w:pPr>
    </w:p>
    <w:p w:rsidR="00DD125B" w:rsidRDefault="00DD125B"/>
    <w:sectPr w:rsidR="00DD125B" w:rsidSect="004E110C">
      <w:headerReference w:type="even" r:id="rId8"/>
      <w:headerReference w:type="default" r:id="rId9"/>
      <w:headerReference w:type="first" r:id="rId10"/>
      <w:pgSz w:w="11907" w:h="16840" w:code="9"/>
      <w:pgMar w:top="2236" w:right="1559" w:bottom="1701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2748" w:rsidRDefault="00422748">
      <w:r>
        <w:separator/>
      </w:r>
    </w:p>
  </w:endnote>
  <w:endnote w:type="continuationSeparator" w:id="0">
    <w:p w:rsidR="00422748" w:rsidRDefault="00422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2748" w:rsidRDefault="00422748">
      <w:r>
        <w:separator/>
      </w:r>
    </w:p>
  </w:footnote>
  <w:footnote w:type="continuationSeparator" w:id="0">
    <w:p w:rsidR="00422748" w:rsidRDefault="004227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42274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65" type="#_x0000_t75" style="position:absolute;left:0;text-align:left;margin-left:0;margin-top:0;width:446.15pt;height:656.4pt;z-index:-251658752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FA6" w:rsidRDefault="004E110C">
    <w:pPr>
      <w:pStyle w:val="Header"/>
    </w:pPr>
    <w:r w:rsidRPr="00FB3D8A">
      <w:rPr>
        <w:rFonts w:hint="cs"/>
        <w:b/>
        <w:bCs/>
        <w:noProof/>
        <w:sz w:val="28"/>
        <w:rtl/>
        <w:lang w:bidi="fa-IR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074B5F32" wp14:editId="718FA5BA">
              <wp:simplePos x="0" y="0"/>
              <wp:positionH relativeFrom="margin">
                <wp:posOffset>-728980</wp:posOffset>
              </wp:positionH>
              <wp:positionV relativeFrom="margin">
                <wp:posOffset>-972185</wp:posOffset>
              </wp:positionV>
              <wp:extent cx="1212850" cy="942975"/>
              <wp:effectExtent l="0" t="0" r="25400" b="28575"/>
              <wp:wrapNone/>
              <wp:docPr id="1" name="Text Box 12" descr="find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2850" cy="942975"/>
                      </a:xfrm>
                      <a:prstGeom prst="rect">
                        <a:avLst/>
                      </a:prstGeom>
                      <a:noFill/>
                      <a:ln w="9525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/>
                    </wps:spPr>
                    <wps:txbx>
                      <w:txbxContent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>10794/64</w:t>
                          </w:r>
                        </w:p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>19/09/1397</w:t>
                          </w:r>
                        </w:p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ندارد </w:t>
                          </w:r>
                        </w:p>
                        <w:p w:rsidR="00D71166" w:rsidRPr="00D71166" w:rsidRDefault="00D71166" w:rsidP="001D2445">
                          <w:pPr>
                            <w:widowControl w:val="0"/>
                            <w:spacing w:line="288" w:lineRule="auto"/>
                            <w:ind w:firstLine="0"/>
                            <w:jc w:val="both"/>
                            <w:rPr>
                              <w:b/>
                              <w:bCs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4B5F32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alt="find" style="position:absolute;left:0;text-align:left;margin-left:-57.4pt;margin-top:-76.55pt;width:95.5pt;height:74.2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" filled="f" strokecolor="white">
              <v:textbox>
                <w:txbxContent>
                  <w:p w:rsidR="00D71166" w:rsidRPr="004E110C" w:rsidRDefault="00D71166" w:rsidP="001D2445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>10794/64</w:t>
                    </w:r>
                  </w:p>
                  <w:p w:rsidR="00D71166" w:rsidRPr="004E110C" w:rsidRDefault="00D71166" w:rsidP="001D2445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>19/09/1397</w:t>
                    </w:r>
                  </w:p>
                  <w:p w:rsidR="00D71166" w:rsidRPr="004E110C" w:rsidRDefault="00D71166" w:rsidP="001D2445">
                    <w:pPr>
                      <w:spacing w:line="276" w:lineRule="auto"/>
                      <w:ind w:firstLine="0"/>
                      <w:rPr>
                        <w:szCs w:val="24"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ندارد </w:t>
                    </w:r>
                  </w:p>
                  <w:p w:rsidR="00D71166" w:rsidRPr="00D71166" w:rsidRDefault="00D71166" w:rsidP="001D2445">
                    <w:pPr>
                      <w:widowControl w:val="0"/>
                      <w:spacing w:line="288" w:lineRule="auto"/>
                      <w:ind w:firstLine="0"/>
                      <w:jc w:val="both"/>
                      <w:rPr>
                        <w:b/>
                        <w:bCs/>
                        <w:szCs w:val="2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bidi="fa-IR"/>
      </w:rPr>
      <w:drawing>
        <wp:anchor distT="0" distB="0" distL="114300" distR="114300" simplePos="0" relativeHeight="251658752" behindDoc="1" locked="0" layoutInCell="1" allowOverlap="1" wp14:anchorId="0D29C3F7" wp14:editId="164F9D1F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8405" cy="10686415"/>
          <wp:effectExtent l="0" t="0" r="4445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868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42274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64" type="#_x0000_t75" style="position:absolute;left:0;text-align:left;margin-left:0;margin-top:0;width:446.15pt;height:656.4pt;z-index:-251659776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EF2C50"/>
    <w:multiLevelType w:val="hybridMultilevel"/>
    <w:tmpl w:val="CB6A1C06"/>
    <w:lvl w:ilvl="0" w:tplc="A094B75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9F5B7A"/>
    <w:multiLevelType w:val="hybridMultilevel"/>
    <w:tmpl w:val="DD267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10C"/>
    <w:rsid w:val="00000988"/>
    <w:rsid w:val="00005168"/>
    <w:rsid w:val="00010180"/>
    <w:rsid w:val="00017546"/>
    <w:rsid w:val="000261B6"/>
    <w:rsid w:val="0002630B"/>
    <w:rsid w:val="00035572"/>
    <w:rsid w:val="00046113"/>
    <w:rsid w:val="00046BF7"/>
    <w:rsid w:val="00072398"/>
    <w:rsid w:val="0007339B"/>
    <w:rsid w:val="0009631A"/>
    <w:rsid w:val="0009756A"/>
    <w:rsid w:val="000A1801"/>
    <w:rsid w:val="000D5B02"/>
    <w:rsid w:val="000E4B01"/>
    <w:rsid w:val="00121CDD"/>
    <w:rsid w:val="00132C19"/>
    <w:rsid w:val="001331A4"/>
    <w:rsid w:val="001457AB"/>
    <w:rsid w:val="001649BC"/>
    <w:rsid w:val="00167773"/>
    <w:rsid w:val="00170B19"/>
    <w:rsid w:val="00171EC4"/>
    <w:rsid w:val="0018052E"/>
    <w:rsid w:val="001A2526"/>
    <w:rsid w:val="001A4E7A"/>
    <w:rsid w:val="001A5EEA"/>
    <w:rsid w:val="001B639E"/>
    <w:rsid w:val="001C41B1"/>
    <w:rsid w:val="001C5EC0"/>
    <w:rsid w:val="001D2445"/>
    <w:rsid w:val="001D6087"/>
    <w:rsid w:val="00212FFC"/>
    <w:rsid w:val="002156A5"/>
    <w:rsid w:val="00221A22"/>
    <w:rsid w:val="00222A3A"/>
    <w:rsid w:val="00233123"/>
    <w:rsid w:val="00260914"/>
    <w:rsid w:val="0027212B"/>
    <w:rsid w:val="00273032"/>
    <w:rsid w:val="002736D6"/>
    <w:rsid w:val="00290F45"/>
    <w:rsid w:val="0029409D"/>
    <w:rsid w:val="002A2473"/>
    <w:rsid w:val="002B1A54"/>
    <w:rsid w:val="002B6488"/>
    <w:rsid w:val="002B6D21"/>
    <w:rsid w:val="002C72A3"/>
    <w:rsid w:val="002C75A8"/>
    <w:rsid w:val="002F0D12"/>
    <w:rsid w:val="002F3223"/>
    <w:rsid w:val="002F58B4"/>
    <w:rsid w:val="00300BEB"/>
    <w:rsid w:val="00305F19"/>
    <w:rsid w:val="003121EC"/>
    <w:rsid w:val="00322944"/>
    <w:rsid w:val="003254FC"/>
    <w:rsid w:val="00327B46"/>
    <w:rsid w:val="0033027E"/>
    <w:rsid w:val="003430F4"/>
    <w:rsid w:val="00347098"/>
    <w:rsid w:val="00352FEB"/>
    <w:rsid w:val="00355B25"/>
    <w:rsid w:val="003935B3"/>
    <w:rsid w:val="00393EC6"/>
    <w:rsid w:val="00395739"/>
    <w:rsid w:val="003B16FF"/>
    <w:rsid w:val="003C75BF"/>
    <w:rsid w:val="003E1903"/>
    <w:rsid w:val="003F0F52"/>
    <w:rsid w:val="003F6D26"/>
    <w:rsid w:val="0042155C"/>
    <w:rsid w:val="00422748"/>
    <w:rsid w:val="00441885"/>
    <w:rsid w:val="0045285A"/>
    <w:rsid w:val="00461D17"/>
    <w:rsid w:val="00467105"/>
    <w:rsid w:val="00475DCE"/>
    <w:rsid w:val="004A1FB8"/>
    <w:rsid w:val="004B3421"/>
    <w:rsid w:val="004C3AC4"/>
    <w:rsid w:val="004C7486"/>
    <w:rsid w:val="004D6DE9"/>
    <w:rsid w:val="004E110C"/>
    <w:rsid w:val="004E7C5C"/>
    <w:rsid w:val="004F1AF0"/>
    <w:rsid w:val="004F2928"/>
    <w:rsid w:val="004F60E0"/>
    <w:rsid w:val="004F732E"/>
    <w:rsid w:val="004F7C98"/>
    <w:rsid w:val="00504ED7"/>
    <w:rsid w:val="00510213"/>
    <w:rsid w:val="00537F90"/>
    <w:rsid w:val="00543989"/>
    <w:rsid w:val="00544A13"/>
    <w:rsid w:val="00550AAA"/>
    <w:rsid w:val="005602F4"/>
    <w:rsid w:val="00574395"/>
    <w:rsid w:val="00576D04"/>
    <w:rsid w:val="005A1B7D"/>
    <w:rsid w:val="005C334E"/>
    <w:rsid w:val="005C3BAC"/>
    <w:rsid w:val="005C6423"/>
    <w:rsid w:val="005D1ADF"/>
    <w:rsid w:val="005F30C7"/>
    <w:rsid w:val="005F4249"/>
    <w:rsid w:val="00606A6C"/>
    <w:rsid w:val="00606B4F"/>
    <w:rsid w:val="00634B5F"/>
    <w:rsid w:val="00636110"/>
    <w:rsid w:val="00650331"/>
    <w:rsid w:val="0065035C"/>
    <w:rsid w:val="00651774"/>
    <w:rsid w:val="00654265"/>
    <w:rsid w:val="00661721"/>
    <w:rsid w:val="00661CAE"/>
    <w:rsid w:val="006704C7"/>
    <w:rsid w:val="00685FB5"/>
    <w:rsid w:val="006A20FA"/>
    <w:rsid w:val="006C14D0"/>
    <w:rsid w:val="006E41E2"/>
    <w:rsid w:val="006E4DB5"/>
    <w:rsid w:val="006F1A96"/>
    <w:rsid w:val="006F20A8"/>
    <w:rsid w:val="006F4017"/>
    <w:rsid w:val="007129CF"/>
    <w:rsid w:val="00720738"/>
    <w:rsid w:val="00721E76"/>
    <w:rsid w:val="00734508"/>
    <w:rsid w:val="00741854"/>
    <w:rsid w:val="007458D4"/>
    <w:rsid w:val="0075224C"/>
    <w:rsid w:val="00756235"/>
    <w:rsid w:val="0076778B"/>
    <w:rsid w:val="00777215"/>
    <w:rsid w:val="00795BD3"/>
    <w:rsid w:val="007C49EF"/>
    <w:rsid w:val="007C6AA9"/>
    <w:rsid w:val="007E014E"/>
    <w:rsid w:val="007F4B59"/>
    <w:rsid w:val="007F6D12"/>
    <w:rsid w:val="0082044B"/>
    <w:rsid w:val="00820D12"/>
    <w:rsid w:val="00821420"/>
    <w:rsid w:val="00830B1E"/>
    <w:rsid w:val="008323DA"/>
    <w:rsid w:val="00836276"/>
    <w:rsid w:val="00836D57"/>
    <w:rsid w:val="008434B4"/>
    <w:rsid w:val="00845B56"/>
    <w:rsid w:val="00861C02"/>
    <w:rsid w:val="00875711"/>
    <w:rsid w:val="00887E62"/>
    <w:rsid w:val="008A5236"/>
    <w:rsid w:val="008B007D"/>
    <w:rsid w:val="008B5088"/>
    <w:rsid w:val="008D4162"/>
    <w:rsid w:val="008E7EF0"/>
    <w:rsid w:val="008F2E7D"/>
    <w:rsid w:val="008F32A9"/>
    <w:rsid w:val="00905328"/>
    <w:rsid w:val="00906F32"/>
    <w:rsid w:val="00924335"/>
    <w:rsid w:val="009344E3"/>
    <w:rsid w:val="009441E7"/>
    <w:rsid w:val="00946FB1"/>
    <w:rsid w:val="00952285"/>
    <w:rsid w:val="00955917"/>
    <w:rsid w:val="00962099"/>
    <w:rsid w:val="00981B87"/>
    <w:rsid w:val="0098320C"/>
    <w:rsid w:val="00984DB9"/>
    <w:rsid w:val="0098557E"/>
    <w:rsid w:val="009A0BE4"/>
    <w:rsid w:val="009A1B04"/>
    <w:rsid w:val="009A4E61"/>
    <w:rsid w:val="009A58D5"/>
    <w:rsid w:val="009B10D9"/>
    <w:rsid w:val="009D1136"/>
    <w:rsid w:val="009F173E"/>
    <w:rsid w:val="009F253C"/>
    <w:rsid w:val="00A01256"/>
    <w:rsid w:val="00A05F3A"/>
    <w:rsid w:val="00A07674"/>
    <w:rsid w:val="00A20E98"/>
    <w:rsid w:val="00A231C4"/>
    <w:rsid w:val="00A37B20"/>
    <w:rsid w:val="00A64B11"/>
    <w:rsid w:val="00A87CC9"/>
    <w:rsid w:val="00AB5220"/>
    <w:rsid w:val="00AC08AF"/>
    <w:rsid w:val="00AC4597"/>
    <w:rsid w:val="00AE4EE5"/>
    <w:rsid w:val="00B070B1"/>
    <w:rsid w:val="00B137FC"/>
    <w:rsid w:val="00B23960"/>
    <w:rsid w:val="00B25D3B"/>
    <w:rsid w:val="00B26FC3"/>
    <w:rsid w:val="00B31A8F"/>
    <w:rsid w:val="00B33270"/>
    <w:rsid w:val="00B51A6C"/>
    <w:rsid w:val="00B746F7"/>
    <w:rsid w:val="00B75A53"/>
    <w:rsid w:val="00B92FA6"/>
    <w:rsid w:val="00B957FB"/>
    <w:rsid w:val="00BA11AF"/>
    <w:rsid w:val="00BA560B"/>
    <w:rsid w:val="00BB36C5"/>
    <w:rsid w:val="00BC7BCB"/>
    <w:rsid w:val="00BD0117"/>
    <w:rsid w:val="00BD405B"/>
    <w:rsid w:val="00BD50F6"/>
    <w:rsid w:val="00BD7163"/>
    <w:rsid w:val="00BE12C6"/>
    <w:rsid w:val="00C01D33"/>
    <w:rsid w:val="00C11384"/>
    <w:rsid w:val="00C12174"/>
    <w:rsid w:val="00C23404"/>
    <w:rsid w:val="00C27208"/>
    <w:rsid w:val="00C35CF3"/>
    <w:rsid w:val="00C4025C"/>
    <w:rsid w:val="00C46049"/>
    <w:rsid w:val="00C63C71"/>
    <w:rsid w:val="00C72F57"/>
    <w:rsid w:val="00C76468"/>
    <w:rsid w:val="00C94E0F"/>
    <w:rsid w:val="00C97425"/>
    <w:rsid w:val="00CC1152"/>
    <w:rsid w:val="00CC50C7"/>
    <w:rsid w:val="00CD6219"/>
    <w:rsid w:val="00CD6546"/>
    <w:rsid w:val="00CE7F9C"/>
    <w:rsid w:val="00CF3A8B"/>
    <w:rsid w:val="00D03D20"/>
    <w:rsid w:val="00D152E4"/>
    <w:rsid w:val="00D21F98"/>
    <w:rsid w:val="00D24761"/>
    <w:rsid w:val="00D415A8"/>
    <w:rsid w:val="00D41B43"/>
    <w:rsid w:val="00D52E39"/>
    <w:rsid w:val="00D6197B"/>
    <w:rsid w:val="00D6420D"/>
    <w:rsid w:val="00D67202"/>
    <w:rsid w:val="00D71166"/>
    <w:rsid w:val="00D72FAB"/>
    <w:rsid w:val="00D91AE5"/>
    <w:rsid w:val="00D93522"/>
    <w:rsid w:val="00DD09D7"/>
    <w:rsid w:val="00DD125B"/>
    <w:rsid w:val="00DD72AB"/>
    <w:rsid w:val="00DD7945"/>
    <w:rsid w:val="00DE703D"/>
    <w:rsid w:val="00DE71DE"/>
    <w:rsid w:val="00DF2969"/>
    <w:rsid w:val="00DF2F5E"/>
    <w:rsid w:val="00DF739F"/>
    <w:rsid w:val="00E21F4B"/>
    <w:rsid w:val="00E43B9D"/>
    <w:rsid w:val="00E46E2A"/>
    <w:rsid w:val="00E535AC"/>
    <w:rsid w:val="00E5445B"/>
    <w:rsid w:val="00E76F4E"/>
    <w:rsid w:val="00E840D0"/>
    <w:rsid w:val="00E930C5"/>
    <w:rsid w:val="00E95D0A"/>
    <w:rsid w:val="00EB216D"/>
    <w:rsid w:val="00ED6118"/>
    <w:rsid w:val="00EF42DA"/>
    <w:rsid w:val="00F04C9B"/>
    <w:rsid w:val="00F1051F"/>
    <w:rsid w:val="00F30036"/>
    <w:rsid w:val="00F4759E"/>
    <w:rsid w:val="00F6559D"/>
    <w:rsid w:val="00F6639B"/>
    <w:rsid w:val="00F70384"/>
    <w:rsid w:val="00F82C2B"/>
    <w:rsid w:val="00F873F9"/>
    <w:rsid w:val="00F90AE0"/>
    <w:rsid w:val="00FA1B81"/>
    <w:rsid w:val="00FA36D1"/>
    <w:rsid w:val="00FB3D8A"/>
    <w:rsid w:val="00FB57B1"/>
    <w:rsid w:val="00FD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1"/>
    </o:shapelayout>
  </w:shapeDefaults>
  <w:decimalSymbol w:val="."/>
  <w:listSeparator w:val=";"/>
  <w15:docId w15:val="{E6E942B5-9A85-4057-80AC-687C83799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25"/>
    <w:pPr>
      <w:tabs>
        <w:tab w:val="left" w:pos="284"/>
      </w:tabs>
      <w:bidi/>
      <w:spacing w:line="264" w:lineRule="auto"/>
      <w:ind w:firstLine="284"/>
      <w:jc w:val="lowKashida"/>
    </w:pPr>
    <w:rPr>
      <w:rFonts w:cs="B 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6517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72F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2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56468989\Desktop\&#1587;&#1585;&#1576;&#1585;&#1711;1%20A4%20&#1605;&#1580;&#1578;&#1605;&#1593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سربرگ1 A4 مجتمع</Template>
  <TotalTime>0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Alireza Birjandi</dc:creator>
  <cp:lastModifiedBy>Hayedeh Ramezan Rostamabadi</cp:lastModifiedBy>
  <cp:revision>3</cp:revision>
  <cp:lastPrinted>2018-12-10T08:26:00Z</cp:lastPrinted>
  <dcterms:created xsi:type="dcterms:W3CDTF">2018-12-11T09:14:00Z</dcterms:created>
  <dcterms:modified xsi:type="dcterms:W3CDTF">2018-12-11T09:14:00Z</dcterms:modified>
</cp:coreProperties>
</file>