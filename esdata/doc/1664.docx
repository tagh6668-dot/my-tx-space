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C92" w:rsidRDefault="00E93574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  <w:r w:rsidRPr="00E93574">
        <w:rPr>
          <w:rFonts w:cs="B Nazanin"/>
          <w:b/>
          <w:bCs/>
          <w:noProof/>
          <w:sz w:val="16"/>
          <w:szCs w:val="16"/>
          <w:rtl/>
          <w:lang w:bidi="fa-I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43pt;margin-top:18pt;width:54pt;height:36pt;z-index:1">
            <v:imagedata r:id="rId5" o:title="ARM_SAZ9"/>
          </v:shape>
        </w:pict>
      </w:r>
    </w:p>
    <w:p w:rsidR="00BB4C92" w:rsidRDefault="00ED6B1F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</w:p>
    <w:p w:rsidR="00BB4C92" w:rsidRPr="00BB4C92" w:rsidRDefault="005222EC" w:rsidP="00E41C97">
      <w:pPr>
        <w:spacing w:line="360" w:lineRule="auto"/>
        <w:jc w:val="center"/>
        <w:rPr>
          <w:rFonts w:ascii="IranNastaliq" w:hAnsi="IranNastaliq" w:cs="IranNastaliq"/>
          <w:b/>
          <w:bCs/>
          <w:sz w:val="22"/>
          <w:szCs w:val="22"/>
          <w:rtl/>
          <w:lang w:bidi="fa-IR"/>
        </w:rPr>
      </w:pPr>
      <w:r>
        <w:rPr>
          <w:rFonts w:ascii="IranNastaliq" w:hAnsi="IranNastaliq" w:cs="IranNastaliq" w:hint="cs"/>
          <w:b/>
          <w:bCs/>
          <w:sz w:val="22"/>
          <w:szCs w:val="22"/>
          <w:rtl/>
          <w:lang w:bidi="fa-IR"/>
        </w:rPr>
        <w:t xml:space="preserve">             </w:t>
      </w:r>
      <w:r w:rsidRPr="00BB4C92">
        <w:rPr>
          <w:rFonts w:ascii="IranNastaliq" w:hAnsi="IranNastaliq" w:cs="IranNastaliq"/>
          <w:b/>
          <w:bCs/>
          <w:sz w:val="22"/>
          <w:szCs w:val="22"/>
          <w:rtl/>
          <w:lang w:bidi="fa-IR"/>
        </w:rPr>
        <w:t>اموراداری</w:t>
      </w:r>
    </w:p>
    <w:p w:rsidR="00BB4C92" w:rsidRDefault="005222EC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 w:rsidRPr="005222EC">
        <w:rPr>
          <w:rFonts w:cs="B Zar" w:hint="cs"/>
          <w:b/>
          <w:bCs/>
          <w:sz w:val="22"/>
          <w:szCs w:val="22"/>
          <w:rtl/>
          <w:lang w:bidi="fa-IR"/>
        </w:rPr>
        <w:t>فرم مشخصات کامل وشخصی نیروهای بومی شاغل در نمایندگی های فرهنگی خارج از کشور</w:t>
      </w:r>
      <w:r>
        <w:rPr>
          <w:rFonts w:cs="B Zar" w:hint="cs"/>
          <w:b/>
          <w:bCs/>
          <w:sz w:val="22"/>
          <w:szCs w:val="22"/>
          <w:rtl/>
          <w:lang w:bidi="fa-IR"/>
        </w:rPr>
        <w:t>(شماره 1)</w:t>
      </w:r>
    </w:p>
    <w:p w:rsidR="005222EC" w:rsidRPr="005222EC" w:rsidRDefault="00ED6B1F" w:rsidP="00BB4C92">
      <w:pPr>
        <w:spacing w:line="360" w:lineRule="auto"/>
        <w:jc w:val="center"/>
        <w:rPr>
          <w:rFonts w:cs="B Zar" w:hint="cs"/>
          <w:b/>
          <w:bCs/>
          <w:sz w:val="22"/>
          <w:szCs w:val="22"/>
          <w:rtl/>
          <w:lang w:bidi="fa-IR"/>
        </w:rPr>
      </w:pPr>
      <w:r>
        <w:rPr>
          <w:rFonts w:cs="B Zar" w:hint="cs"/>
          <w:b/>
          <w:bCs/>
          <w:sz w:val="22"/>
          <w:szCs w:val="22"/>
          <w:rtl/>
          <w:lang w:bidi="fa-IR"/>
        </w:rPr>
        <w:t>فرم شخصی</w:t>
      </w:r>
    </w:p>
    <w:tbl>
      <w:tblPr>
        <w:bidiVisual/>
        <w:tblW w:w="11122" w:type="dxa"/>
        <w:tblInd w:w="-1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17"/>
        <w:gridCol w:w="684"/>
        <w:gridCol w:w="1252"/>
        <w:gridCol w:w="236"/>
        <w:gridCol w:w="850"/>
        <w:gridCol w:w="182"/>
        <w:gridCol w:w="898"/>
        <w:gridCol w:w="340"/>
        <w:gridCol w:w="1242"/>
        <w:gridCol w:w="38"/>
        <w:gridCol w:w="1074"/>
        <w:gridCol w:w="22"/>
        <w:gridCol w:w="1549"/>
        <w:gridCol w:w="238"/>
      </w:tblGrid>
      <w:tr w:rsidR="005222EC" w:rsidTr="005222EC">
        <w:tc>
          <w:tcPr>
            <w:tcW w:w="3201" w:type="dxa"/>
            <w:gridSpan w:val="2"/>
            <w:tcBorders>
              <w:left w:val="single" w:sz="18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1- حوزه منطقه ای:     </w:t>
            </w:r>
          </w:p>
        </w:tc>
        <w:tc>
          <w:tcPr>
            <w:tcW w:w="3418" w:type="dxa"/>
            <w:gridSpan w:val="5"/>
            <w:tcBorders>
              <w:right w:val="nil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2- نام کشورمتوقف فیه:  </w:t>
            </w:r>
          </w:p>
        </w:tc>
        <w:tc>
          <w:tcPr>
            <w:tcW w:w="340" w:type="dxa"/>
            <w:tcBorders>
              <w:left w:val="nil"/>
              <w:right w:val="single" w:sz="4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925" w:type="dxa"/>
            <w:gridSpan w:val="5"/>
            <w:tcBorders>
              <w:left w:val="single" w:sz="4" w:space="0" w:color="auto"/>
              <w:right w:val="nil"/>
            </w:tcBorders>
            <w:shd w:val="clear" w:color="auto" w:fill="D9D9D9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شماره  مجوز جذب:</w:t>
            </w:r>
          </w:p>
        </w:tc>
        <w:tc>
          <w:tcPr>
            <w:tcW w:w="238" w:type="dxa"/>
            <w:tcBorders>
              <w:left w:val="nil"/>
              <w:right w:val="single" w:sz="18" w:space="0" w:color="auto"/>
            </w:tcBorders>
            <w:shd w:val="clear" w:color="auto" w:fill="D9D9D9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7752DE" w:rsidRPr="00BB4C92" w:rsidRDefault="005222EC" w:rsidP="00667E57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4-نام ونام خانوادگی کارمند بومی:  </w:t>
            </w:r>
          </w:p>
          <w:p w:rsidR="00667E57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6-شماره شناسنامه: </w:t>
            </w:r>
          </w:p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8-محل تولد و صدور:           </w:t>
            </w:r>
          </w:p>
        </w:tc>
        <w:tc>
          <w:tcPr>
            <w:tcW w:w="5163" w:type="dxa"/>
            <w:gridSpan w:val="7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007D2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5-نام پدر:</w:t>
            </w:r>
          </w:p>
          <w:p w:rsidR="007752D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7-تاریخ تولد: </w:t>
            </w:r>
          </w:p>
          <w:p w:rsidR="00667E57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9-تاریخ دقیق تولد:</w:t>
            </w: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bookmarkStart w:id="0" w:name="EmploymentNo"/>
            <w:bookmarkEnd w:id="0"/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 </w:t>
            </w:r>
          </w:p>
        </w:tc>
      </w:tr>
      <w:tr w:rsidR="00AE70E0" w:rsidTr="00667E57">
        <w:tc>
          <w:tcPr>
            <w:tcW w:w="2517" w:type="dxa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10-وضعیت تاهل:</w:t>
            </w:r>
          </w:p>
        </w:tc>
        <w:tc>
          <w:tcPr>
            <w:tcW w:w="3022" w:type="dxa"/>
            <w:gridSpan w:val="4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11-تعداد فرزند:       </w:t>
            </w:r>
            <w:bookmarkStart w:id="1" w:name="IDPlaceRegionTitle"/>
            <w:bookmarkEnd w:id="1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  <w:tc>
          <w:tcPr>
            <w:tcW w:w="2700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12-دین/مذهب:</w:t>
            </w:r>
          </w:p>
        </w:tc>
        <w:tc>
          <w:tcPr>
            <w:tcW w:w="2883" w:type="dxa"/>
            <w:gridSpan w:val="4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13-تابعیت:</w:t>
            </w:r>
          </w:p>
        </w:tc>
      </w:tr>
      <w:tr w:rsidR="00AE70E0" w:rsidTr="008D5C37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14- میزان تحصیلات:        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15-رشته تحصیلی:</w:t>
            </w:r>
          </w:p>
        </w:tc>
      </w:tr>
      <w:tr w:rsidR="00AE70E0" w:rsidTr="008D5C37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16-آدرس کامل محل سکونت:</w:t>
            </w:r>
          </w:p>
        </w:tc>
      </w:tr>
      <w:tr w:rsidR="00AE70E0" w:rsidTr="00667E57">
        <w:tc>
          <w:tcPr>
            <w:tcW w:w="5539" w:type="dxa"/>
            <w:gridSpan w:val="5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17- نوع قرارداد :</w:t>
            </w:r>
          </w:p>
        </w:tc>
        <w:tc>
          <w:tcPr>
            <w:tcW w:w="5583" w:type="dxa"/>
            <w:gridSpan w:val="9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18-تخصص :</w:t>
            </w: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19- تاریخ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دقیق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شروع همکاری :</w:t>
            </w:r>
          </w:p>
        </w:tc>
        <w:tc>
          <w:tcPr>
            <w:tcW w:w="5401" w:type="dxa"/>
            <w:gridSpan w:val="8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bookmarkStart w:id="2" w:name="OfficialWorkSectionTitle"/>
            <w:bookmarkEnd w:id="2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20- سوابق خدمت قابل قبول:          روز            ماه      سال   </w:t>
            </w:r>
          </w:p>
        </w:tc>
      </w:tr>
      <w:tr w:rsidR="00AE70E0" w:rsidTr="002419D1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BB4C92">
            <w:pPr>
              <w:tabs>
                <w:tab w:val="center" w:pos="5453"/>
              </w:tabs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21-تاریخ عقد آخرین قرارداد:                                                                                                  22 -میزان ساعت کاری در هفته:</w:t>
            </w:r>
          </w:p>
        </w:tc>
      </w:tr>
      <w:tr w:rsidR="00AE70E0" w:rsidTr="00E75E95">
        <w:trPr>
          <w:trHeight w:val="397"/>
        </w:trPr>
        <w:tc>
          <w:tcPr>
            <w:tcW w:w="5721" w:type="dxa"/>
            <w:gridSpan w:val="6"/>
            <w:tcBorders>
              <w:left w:val="single" w:sz="18" w:space="0" w:color="auto"/>
              <w:right w:val="nil"/>
            </w:tcBorders>
            <w:shd w:val="clear" w:color="auto" w:fill="auto"/>
            <w:vAlign w:val="center"/>
          </w:tcPr>
          <w:p w:rsidR="00BB4C92" w:rsidRPr="005222EC" w:rsidRDefault="005222EC" w:rsidP="00BB4C92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23-وضعیت دریافت وام :         </w:t>
            </w:r>
            <w:bookmarkStart w:id="3" w:name="SacrificialStatus"/>
            <w:bookmarkEnd w:id="3"/>
          </w:p>
        </w:tc>
        <w:tc>
          <w:tcPr>
            <w:tcW w:w="5401" w:type="dxa"/>
            <w:gridSpan w:val="8"/>
            <w:tcBorders>
              <w:left w:val="nil"/>
              <w:right w:val="single" w:sz="18" w:space="0" w:color="auto"/>
            </w:tcBorders>
            <w:shd w:val="clear" w:color="auto" w:fill="auto"/>
            <w:vAlign w:val="center"/>
          </w:tcPr>
          <w:p w:rsidR="00007D2E" w:rsidRPr="00BB4C92" w:rsidRDefault="005222EC" w:rsidP="00037379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24- </w:t>
            </w:r>
            <w:bookmarkStart w:id="4" w:name="SacrificerRelationTitle"/>
            <w:bookmarkEnd w:id="4"/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دیگر تسهیلات:</w:t>
            </w:r>
          </w:p>
        </w:tc>
      </w:tr>
      <w:tr w:rsidR="00AE70E0" w:rsidTr="00BE449F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25-وضعیت بیمه: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26-نوع بیمه:   </w:t>
            </w:r>
          </w:p>
        </w:tc>
      </w:tr>
      <w:tr w:rsidR="005222EC" w:rsidTr="00667E57">
        <w:tc>
          <w:tcPr>
            <w:tcW w:w="4453" w:type="dxa"/>
            <w:gridSpan w:val="3"/>
            <w:vMerge w:val="restart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5222EC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27-شرح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حکم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 w:val="restart"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28 - حقوق ثابت: 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مبلغ( یورو)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8D5C37">
            <w:pPr>
              <w:tabs>
                <w:tab w:val="left" w:pos="350"/>
                <w:tab w:val="center" w:pos="782"/>
              </w:tabs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مبلغ(ريال)</w:t>
            </w:r>
          </w:p>
        </w:tc>
      </w:tr>
      <w:tr w:rsidR="005222EC" w:rsidTr="005222EC">
        <w:trPr>
          <w:trHeight w:val="357"/>
        </w:trPr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الف) حقوق ثابت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color w:val="FFFFFF" w:themeColor="background1"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color w:val="FFFFFF" w:themeColor="background1"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 ) میزان اضافه کار: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پ) كمك های دیگر: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 ) کمکهای پایان سال: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ش) سایر****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جمع: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1850F4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2419D1">
        <w:trPr>
          <w:trHeight w:val="747"/>
        </w:trPr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C60978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29- حقوق و فوق العاده هاي مندرج در اين فرم جمعاً مبلغ                                   (ریال)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معادل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مبلغ                       (یورو) ماهانه پس از وضع كسور پرداخت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 گردد.</w:t>
            </w:r>
          </w:p>
          <w:p w:rsidR="00BB4C92" w:rsidRPr="00BB4C92" w:rsidRDefault="00ED6B1F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ED6B1F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667E57">
        <w:trPr>
          <w:trHeight w:val="1059"/>
        </w:trPr>
        <w:tc>
          <w:tcPr>
            <w:tcW w:w="9313" w:type="dxa"/>
            <w:gridSpan w:val="11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BB4C92" w:rsidRDefault="00ED6B1F" w:rsidP="00BB4C92">
            <w:pPr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</w:p>
          <w:p w:rsidR="00BB4C92" w:rsidRPr="00BB4C92" w:rsidRDefault="005222EC" w:rsidP="005222EC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30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- نام و نام خانوادگي کارمند </w:t>
            </w: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: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</w:t>
            </w:r>
            <w:bookmarkStart w:id="5" w:name="DecreeResponsibleFullName"/>
            <w:bookmarkEnd w:id="5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تاریخ تکمیل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</w:p>
          <w:p w:rsidR="00BB4C92" w:rsidRPr="00BB4C92" w:rsidRDefault="00ED6B1F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bookmarkStart w:id="6" w:name="DecreeResponsibleTitle"/>
            <w:bookmarkEnd w:id="6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31-نام ونام خانوادگی مقام مسئول:                    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تاریخ تکمیل :</w:t>
            </w:r>
          </w:p>
          <w:p w:rsidR="00BB4C92" w:rsidRPr="00BB4C92" w:rsidRDefault="00ED6B1F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ED6B1F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809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شماره :</w:t>
            </w:r>
          </w:p>
          <w:p w:rsidR="00BB4C92" w:rsidRPr="00BB4C92" w:rsidRDefault="00ED6B1F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تاریخ:</w:t>
            </w:r>
          </w:p>
        </w:tc>
      </w:tr>
    </w:tbl>
    <w:p w:rsidR="00335200" w:rsidRPr="005222EC" w:rsidRDefault="005222EC" w:rsidP="009E558C">
      <w:pPr>
        <w:rPr>
          <w:rFonts w:cs="B Nazanin"/>
          <w:b/>
          <w:bCs/>
          <w:sz w:val="18"/>
          <w:szCs w:val="18"/>
          <w:rtl/>
          <w:lang w:bidi="fa-IR"/>
        </w:rPr>
      </w:pP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این فرم صرفا به صورت تاپ شده در محیط </w:t>
      </w:r>
      <w:r w:rsidRPr="005222EC">
        <w:rPr>
          <w:rFonts w:cs="B Nazanin"/>
          <w:b/>
          <w:bCs/>
          <w:sz w:val="18"/>
          <w:szCs w:val="18"/>
          <w:lang w:bidi="fa-IR"/>
        </w:rPr>
        <w:t>word</w:t>
      </w: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 و  با درج صحیح اطلاعات و بدون هرگونه تغییر در شکل ظاهری آن مورد قبول خواهد بود.</w:t>
      </w:r>
    </w:p>
    <w:sectPr w:rsidR="00335200" w:rsidRPr="005222EC" w:rsidSect="00E41C97">
      <w:pgSz w:w="11906" w:h="16838"/>
      <w:pgMar w:top="426" w:right="567" w:bottom="0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E70E0"/>
    <w:rsid w:val="005222EC"/>
    <w:rsid w:val="00AE70E0"/>
    <w:rsid w:val="00E93574"/>
    <w:rsid w:val="00ED6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0E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6EF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E40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6882644c-f7cc-46d5-af3e-8634ee03fbc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C8F9B-C048-41D8-ACA1-D08A3C67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6882644c-f7cc-46d5-af3e-8634ee03fbc9</Template>
  <TotalTime>10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 بسمه تعالي »</vt:lpstr>
    </vt:vector>
  </TitlesOfParts>
  <Company/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بسمه تعالي »</dc:title>
  <dc:creator>ChargoonServices</dc:creator>
  <cp:lastModifiedBy>khodaverdi</cp:lastModifiedBy>
  <cp:revision>5</cp:revision>
  <cp:lastPrinted>2012-06-09T14:23:00Z</cp:lastPrinted>
  <dcterms:created xsi:type="dcterms:W3CDTF">2012-06-10T04:32:00Z</dcterms:created>
  <dcterms:modified xsi:type="dcterms:W3CDTF">2016-05-01T08:12:00Z</dcterms:modified>
</cp:coreProperties>
</file>