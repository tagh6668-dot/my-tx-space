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C92" w:rsidRDefault="002D2708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  <w:r w:rsidRPr="002D2708">
        <w:rPr>
          <w:rFonts w:cs="B Nazanin"/>
          <w:b/>
          <w:bCs/>
          <w:noProof/>
          <w:sz w:val="16"/>
          <w:szCs w:val="16"/>
          <w:rtl/>
          <w:lang w:bidi="fa-I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43pt;margin-top:18pt;width:54pt;height:36pt;z-index:1">
            <v:imagedata r:id="rId5" o:title="ARM_SAZ9"/>
          </v:shape>
        </w:pict>
      </w:r>
    </w:p>
    <w:p w:rsidR="00BB4C92" w:rsidRDefault="0097259B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</w:p>
    <w:p w:rsidR="00BB4C92" w:rsidRPr="00BB4C92" w:rsidRDefault="005222EC" w:rsidP="00E41C97">
      <w:pPr>
        <w:spacing w:line="360" w:lineRule="auto"/>
        <w:jc w:val="center"/>
        <w:rPr>
          <w:rFonts w:ascii="IranNastaliq" w:hAnsi="IranNastaliq" w:cs="IranNastaliq"/>
          <w:b/>
          <w:bCs/>
          <w:sz w:val="22"/>
          <w:szCs w:val="22"/>
          <w:rtl/>
          <w:lang w:bidi="fa-IR"/>
        </w:rPr>
      </w:pPr>
      <w:r>
        <w:rPr>
          <w:rFonts w:ascii="IranNastaliq" w:hAnsi="IranNastaliq" w:cs="IranNastaliq" w:hint="cs"/>
          <w:b/>
          <w:bCs/>
          <w:sz w:val="22"/>
          <w:szCs w:val="22"/>
          <w:rtl/>
          <w:lang w:bidi="fa-IR"/>
        </w:rPr>
        <w:t xml:space="preserve">             </w:t>
      </w:r>
      <w:r w:rsidRPr="00BB4C92">
        <w:rPr>
          <w:rFonts w:ascii="IranNastaliq" w:hAnsi="IranNastaliq" w:cs="IranNastaliq"/>
          <w:b/>
          <w:bCs/>
          <w:sz w:val="22"/>
          <w:szCs w:val="22"/>
          <w:rtl/>
          <w:lang w:bidi="fa-IR"/>
        </w:rPr>
        <w:t>اموراداری</w:t>
      </w:r>
    </w:p>
    <w:p w:rsidR="00BB4C92" w:rsidRDefault="005222EC" w:rsidP="00BB4C92">
      <w:pPr>
        <w:spacing w:line="360" w:lineRule="auto"/>
        <w:jc w:val="center"/>
        <w:rPr>
          <w:rFonts w:cs="B Zar"/>
          <w:b/>
          <w:bCs/>
          <w:sz w:val="22"/>
          <w:szCs w:val="22"/>
          <w:rtl/>
          <w:lang w:bidi="fa-IR"/>
        </w:rPr>
      </w:pPr>
      <w:r w:rsidRPr="005222EC">
        <w:rPr>
          <w:rFonts w:cs="B Zar" w:hint="cs"/>
          <w:b/>
          <w:bCs/>
          <w:sz w:val="22"/>
          <w:szCs w:val="22"/>
          <w:rtl/>
          <w:lang w:bidi="fa-IR"/>
        </w:rPr>
        <w:t>فرم مشخصات کامل وشخصی نیروهای بومی شاغل در نمایندگی های فرهنگی خارج از کشور</w:t>
      </w:r>
      <w:r>
        <w:rPr>
          <w:rFonts w:cs="B Zar" w:hint="cs"/>
          <w:b/>
          <w:bCs/>
          <w:sz w:val="22"/>
          <w:szCs w:val="22"/>
          <w:rtl/>
          <w:lang w:bidi="fa-IR"/>
        </w:rPr>
        <w:t>(شماره 1)</w:t>
      </w:r>
    </w:p>
    <w:p w:rsidR="005222EC" w:rsidRPr="005222EC" w:rsidRDefault="00ED6B1F" w:rsidP="00BB4C92">
      <w:pPr>
        <w:spacing w:line="360" w:lineRule="auto"/>
        <w:jc w:val="center"/>
        <w:rPr>
          <w:rFonts w:cs="B Zar"/>
          <w:b/>
          <w:bCs/>
          <w:sz w:val="22"/>
          <w:szCs w:val="22"/>
          <w:rtl/>
          <w:lang w:bidi="fa-IR"/>
        </w:rPr>
      </w:pPr>
      <w:r>
        <w:rPr>
          <w:rFonts w:cs="B Zar" w:hint="cs"/>
          <w:b/>
          <w:bCs/>
          <w:sz w:val="22"/>
          <w:szCs w:val="22"/>
          <w:rtl/>
          <w:lang w:bidi="fa-IR"/>
        </w:rPr>
        <w:t>فرم شخصی</w:t>
      </w:r>
    </w:p>
    <w:tbl>
      <w:tblPr>
        <w:bidiVisual/>
        <w:tblW w:w="11122" w:type="dxa"/>
        <w:tblInd w:w="-1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517"/>
        <w:gridCol w:w="684"/>
        <w:gridCol w:w="1252"/>
        <w:gridCol w:w="236"/>
        <w:gridCol w:w="850"/>
        <w:gridCol w:w="182"/>
        <w:gridCol w:w="898"/>
        <w:gridCol w:w="340"/>
        <w:gridCol w:w="1242"/>
        <w:gridCol w:w="38"/>
        <w:gridCol w:w="1074"/>
        <w:gridCol w:w="22"/>
        <w:gridCol w:w="1549"/>
        <w:gridCol w:w="238"/>
      </w:tblGrid>
      <w:tr w:rsidR="005222EC" w:rsidTr="005222EC">
        <w:tc>
          <w:tcPr>
            <w:tcW w:w="3201" w:type="dxa"/>
            <w:gridSpan w:val="2"/>
            <w:tcBorders>
              <w:left w:val="single" w:sz="18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1- حوزه منطقه ای:     </w:t>
            </w:r>
          </w:p>
        </w:tc>
        <w:tc>
          <w:tcPr>
            <w:tcW w:w="3418" w:type="dxa"/>
            <w:gridSpan w:val="5"/>
            <w:tcBorders>
              <w:right w:val="nil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2- نام کشورمتوقف فیه: </w:t>
            </w:r>
            <w:r w:rsidR="00B11A07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340" w:type="dxa"/>
            <w:tcBorders>
              <w:left w:val="nil"/>
              <w:right w:val="single" w:sz="4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925" w:type="dxa"/>
            <w:gridSpan w:val="5"/>
            <w:tcBorders>
              <w:left w:val="single" w:sz="4" w:space="0" w:color="auto"/>
              <w:right w:val="nil"/>
            </w:tcBorders>
            <w:shd w:val="clear" w:color="auto" w:fill="D9D9D9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شماره  مجوز جذب:</w:t>
            </w:r>
          </w:p>
        </w:tc>
        <w:tc>
          <w:tcPr>
            <w:tcW w:w="238" w:type="dxa"/>
            <w:tcBorders>
              <w:left w:val="nil"/>
              <w:right w:val="single" w:sz="18" w:space="0" w:color="auto"/>
            </w:tcBorders>
            <w:shd w:val="clear" w:color="auto" w:fill="D9D9D9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7752DE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4-نام ونام خانوادگی کارمند بومی: 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محمد بارقبه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(ابوالفضل)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</w:p>
          <w:p w:rsidR="00667E57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6-شماره شناسنامه: </w:t>
            </w:r>
            <w:r w:rsidR="00311528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3375023004920006</w:t>
            </w:r>
          </w:p>
          <w:p w:rsidR="00007D2E" w:rsidRPr="00BB4C92" w:rsidRDefault="005222EC" w:rsidP="00F93A60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8-محل تولد و صدور: </w:t>
            </w:r>
            <w:r w:rsidR="00972B08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</w:t>
            </w:r>
          </w:p>
        </w:tc>
        <w:tc>
          <w:tcPr>
            <w:tcW w:w="5163" w:type="dxa"/>
            <w:gridSpan w:val="7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007D2E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5-نام پدر: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عبدالرحمن بارقبه</w:t>
            </w:r>
          </w:p>
          <w:p w:rsidR="007752DE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7-تاریخ تولد: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30 آوریل 1992</w:t>
            </w:r>
          </w:p>
          <w:p w:rsidR="00667E57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9-تاریخ دقیق تولد: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 اردیبهشت 1371</w:t>
            </w: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bookmarkStart w:id="0" w:name="EmploymentNo"/>
            <w:bookmarkEnd w:id="0"/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 </w:t>
            </w:r>
          </w:p>
        </w:tc>
      </w:tr>
      <w:tr w:rsidR="00AE70E0" w:rsidTr="00667E57">
        <w:tc>
          <w:tcPr>
            <w:tcW w:w="2517" w:type="dxa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10-وضعیت تاهل: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مجرد</w:t>
            </w:r>
          </w:p>
        </w:tc>
        <w:tc>
          <w:tcPr>
            <w:tcW w:w="3022" w:type="dxa"/>
            <w:gridSpan w:val="4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11-تعداد فرزند: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-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</w:t>
            </w:r>
            <w:bookmarkStart w:id="1" w:name="IDPlaceRegionTitle"/>
            <w:bookmarkEnd w:id="1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</w:p>
        </w:tc>
        <w:tc>
          <w:tcPr>
            <w:tcW w:w="2700" w:type="dxa"/>
            <w:gridSpan w:val="5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12-دین/مذهب: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اسلام/شیعه امامیه</w:t>
            </w:r>
          </w:p>
        </w:tc>
        <w:tc>
          <w:tcPr>
            <w:tcW w:w="2883" w:type="dxa"/>
            <w:gridSpan w:val="4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13-تابعیت: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اندونزی</w:t>
            </w:r>
          </w:p>
        </w:tc>
      </w:tr>
      <w:tr w:rsidR="00AE70E0" w:rsidTr="008D5C37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14- میزان تحصیلات: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کارشناسی (لیسانس)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در حال اشتغال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940EF1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15-رشته تحصیلی: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مهندسی کامپیوتر</w:t>
            </w:r>
          </w:p>
        </w:tc>
      </w:tr>
      <w:tr w:rsidR="00AE70E0" w:rsidTr="008D5C37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B4C92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16-آدرس کامل محل سکونت: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Kemanggisan</w:t>
            </w:r>
            <w:proofErr w:type="spellEnd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  <w:proofErr w:type="spellStart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Pulo</w:t>
            </w:r>
            <w:proofErr w:type="spellEnd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, </w:t>
            </w:r>
            <w:proofErr w:type="spellStart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Rt</w:t>
            </w:r>
            <w:proofErr w:type="spellEnd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/</w:t>
            </w:r>
            <w:proofErr w:type="spellStart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Rw</w:t>
            </w:r>
            <w:proofErr w:type="spellEnd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: 007/017, </w:t>
            </w:r>
            <w:proofErr w:type="spellStart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Desa</w:t>
            </w:r>
            <w:proofErr w:type="spellEnd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/</w:t>
            </w:r>
            <w:proofErr w:type="spellStart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Kec</w:t>
            </w:r>
            <w:proofErr w:type="spellEnd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Pal </w:t>
            </w:r>
            <w:proofErr w:type="spellStart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Merah</w:t>
            </w:r>
            <w:proofErr w:type="spellEnd"/>
            <w:r w:rsidR="0097259B">
              <w:rPr>
                <w:rFonts w:cs="B Nazanin"/>
                <w:b/>
                <w:bCs/>
                <w:sz w:val="18"/>
                <w:szCs w:val="18"/>
                <w:lang w:bidi="fa-IR"/>
              </w:rPr>
              <w:t>, Jakarta Barat, Indonesia</w:t>
            </w:r>
          </w:p>
        </w:tc>
      </w:tr>
      <w:tr w:rsidR="00AE70E0" w:rsidTr="00667E57">
        <w:tc>
          <w:tcPr>
            <w:tcW w:w="5539" w:type="dxa"/>
            <w:gridSpan w:val="5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17- نوع قرارداد :</w:t>
            </w:r>
          </w:p>
        </w:tc>
        <w:tc>
          <w:tcPr>
            <w:tcW w:w="5583" w:type="dxa"/>
            <w:gridSpan w:val="9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940EF1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18-تخصص 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ترجمه و </w:t>
            </w:r>
            <w:r w:rsidR="00940EF1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مدیریت سایت</w:t>
            </w: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BB4C92" w:rsidRPr="00BB4C92" w:rsidRDefault="005222EC" w:rsidP="0051324D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19- تاریخ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دقیق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شروع همکاری 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20 آبان 1393</w:t>
            </w:r>
          </w:p>
        </w:tc>
        <w:tc>
          <w:tcPr>
            <w:tcW w:w="5401" w:type="dxa"/>
            <w:gridSpan w:val="8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97259B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bookmarkStart w:id="2" w:name="OfficialWorkSectionTitle"/>
            <w:bookmarkEnd w:id="2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20- سوابق خدمت قابل قبول: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27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روز         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ماه     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  <w:r w:rsidR="0051324D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سال   </w:t>
            </w:r>
          </w:p>
        </w:tc>
      </w:tr>
      <w:tr w:rsidR="00AE70E0" w:rsidTr="002419D1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4B6492">
            <w:pPr>
              <w:tabs>
                <w:tab w:val="center" w:pos="5453"/>
              </w:tabs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21-تاریخ عقد آخرین قرارداد: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1/1/94 تا </w:t>
            </w:r>
            <w:r w:rsidR="004B64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29/12/94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22 -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میزان ساعت کاری در هفته:</w:t>
            </w:r>
          </w:p>
        </w:tc>
      </w:tr>
      <w:tr w:rsidR="00AE70E0" w:rsidTr="00E75E95">
        <w:trPr>
          <w:trHeight w:val="397"/>
        </w:trPr>
        <w:tc>
          <w:tcPr>
            <w:tcW w:w="5721" w:type="dxa"/>
            <w:gridSpan w:val="6"/>
            <w:tcBorders>
              <w:left w:val="single" w:sz="18" w:space="0" w:color="auto"/>
              <w:right w:val="nil"/>
            </w:tcBorders>
            <w:shd w:val="clear" w:color="auto" w:fill="auto"/>
            <w:vAlign w:val="center"/>
          </w:tcPr>
          <w:p w:rsidR="00BB4C92" w:rsidRPr="005222EC" w:rsidRDefault="005222EC" w:rsidP="0001184B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23-وضعیت دریافت وام:         </w:t>
            </w:r>
            <w:bookmarkStart w:id="3" w:name="SacrificialStatus"/>
            <w:bookmarkEnd w:id="3"/>
          </w:p>
        </w:tc>
        <w:tc>
          <w:tcPr>
            <w:tcW w:w="5401" w:type="dxa"/>
            <w:gridSpan w:val="8"/>
            <w:tcBorders>
              <w:left w:val="nil"/>
              <w:right w:val="single" w:sz="18" w:space="0" w:color="auto"/>
            </w:tcBorders>
            <w:shd w:val="clear" w:color="auto" w:fill="auto"/>
            <w:vAlign w:val="center"/>
          </w:tcPr>
          <w:p w:rsidR="00007D2E" w:rsidRPr="00BB4C92" w:rsidRDefault="005222EC" w:rsidP="00037379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24- </w:t>
            </w:r>
            <w:bookmarkStart w:id="4" w:name="SacrificerRelationTitle"/>
            <w:bookmarkEnd w:id="4"/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دیگر تسهیلات:</w:t>
            </w:r>
          </w:p>
        </w:tc>
      </w:tr>
      <w:tr w:rsidR="00AE70E0" w:rsidTr="00BE449F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25-وضعیت بیمه: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وجود ندارد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26-نوع بیمه: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وجود ندارد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</w:p>
        </w:tc>
      </w:tr>
      <w:tr w:rsidR="005222EC" w:rsidTr="00667E57">
        <w:tc>
          <w:tcPr>
            <w:tcW w:w="4453" w:type="dxa"/>
            <w:gridSpan w:val="3"/>
            <w:vMerge w:val="restart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5222EC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27-شرح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حکم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 w:val="restart"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28 - حقوق ثابت: 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8947D7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</w:t>
            </w:r>
            <w:r w:rsidR="008947D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(یورو)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8D5C37">
            <w:pPr>
              <w:tabs>
                <w:tab w:val="left" w:pos="350"/>
                <w:tab w:val="center" w:pos="782"/>
              </w:tabs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مبلغ(ريال)</w:t>
            </w:r>
          </w:p>
        </w:tc>
      </w:tr>
      <w:tr w:rsidR="005222EC" w:rsidTr="005222EC">
        <w:trPr>
          <w:trHeight w:val="357"/>
        </w:trPr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الف) حقوق ثابت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8947D7" w:rsidRDefault="0051324D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340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color w:val="FFFFFF" w:themeColor="background1"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 ) میزان اضافه کار: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پ) كمك های دیگر:</w:t>
            </w:r>
            <w:r w:rsidR="008947D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8947D7" w:rsidRPr="008947D7">
              <w:rPr>
                <w:rFonts w:cs="B Nazanin" w:hint="cs"/>
                <w:b/>
                <w:bCs/>
                <w:sz w:val="20"/>
                <w:szCs w:val="20"/>
                <w:highlight w:val="yellow"/>
                <w:rtl/>
                <w:lang w:bidi="fa-IR"/>
              </w:rPr>
              <w:t>(عیدی ها و افطاری)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 ) کمکهای پایان سال: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1324D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340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ش) سایر****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جمع: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1850F4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2419D1">
        <w:trPr>
          <w:trHeight w:val="747"/>
        </w:trPr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F93A60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29- حقوق و فوق العاده هاي مندرج در اين فرم جمعاً مبلغ                                (ریال)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معادل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مبلغ                       (یورو) ماهانه پس از وضع كسور پرداخت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می گردد.</w:t>
            </w:r>
          </w:p>
          <w:p w:rsidR="00BB4C92" w:rsidRPr="00BB4C92" w:rsidRDefault="0097259B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97259B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667E57">
        <w:trPr>
          <w:trHeight w:val="1059"/>
        </w:trPr>
        <w:tc>
          <w:tcPr>
            <w:tcW w:w="9313" w:type="dxa"/>
            <w:gridSpan w:val="11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BB4C92" w:rsidRDefault="0097259B" w:rsidP="00BB4C92">
            <w:pPr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</w:p>
          <w:p w:rsidR="00BB4C92" w:rsidRPr="00BB4C92" w:rsidRDefault="005222EC" w:rsidP="0097259B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30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- نام و نام خانوادگي کارمند </w:t>
            </w: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: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 w:rsidR="0097259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محمد بارقبه (ابوالفضل)</w:t>
            </w:r>
            <w:bookmarkStart w:id="5" w:name="DecreeResponsibleFullName"/>
            <w:bookmarkEnd w:id="5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تاریخ تکمیل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 w:rsidR="00F93A60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19/2/1395</w:t>
            </w:r>
          </w:p>
          <w:p w:rsidR="00BB4C92" w:rsidRPr="00BB4C92" w:rsidRDefault="0097259B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bookmarkStart w:id="6" w:name="DecreeResponsibleTitle"/>
            <w:bookmarkEnd w:id="6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31-نام ونام خانوادگی مقام مسئول:                       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تاریخ تکمیل :</w:t>
            </w:r>
          </w:p>
          <w:p w:rsidR="00BB4C92" w:rsidRPr="00BB4C92" w:rsidRDefault="0097259B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97259B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809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شماره :</w:t>
            </w:r>
          </w:p>
          <w:p w:rsidR="00BB4C92" w:rsidRPr="00BB4C92" w:rsidRDefault="0097259B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تاریخ:</w:t>
            </w:r>
          </w:p>
        </w:tc>
      </w:tr>
    </w:tbl>
    <w:p w:rsidR="00335200" w:rsidRPr="005222EC" w:rsidRDefault="005222EC" w:rsidP="009E558C">
      <w:pPr>
        <w:rPr>
          <w:rFonts w:cs="B Nazanin"/>
          <w:b/>
          <w:bCs/>
          <w:sz w:val="18"/>
          <w:szCs w:val="18"/>
          <w:rtl/>
          <w:lang w:bidi="fa-IR"/>
        </w:rPr>
      </w:pP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این فرم صرفا به صورت تاپ شده در محیط </w:t>
      </w:r>
      <w:r w:rsidRPr="005222EC">
        <w:rPr>
          <w:rFonts w:cs="B Nazanin"/>
          <w:b/>
          <w:bCs/>
          <w:sz w:val="18"/>
          <w:szCs w:val="18"/>
          <w:lang w:bidi="fa-IR"/>
        </w:rPr>
        <w:t>word</w:t>
      </w: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 و  با درج صحیح اطلاعات و بدون هرگونه تغییر در شکل ظاهری آن مورد قبول خواهد بود.</w:t>
      </w:r>
    </w:p>
    <w:sectPr w:rsidR="00335200" w:rsidRPr="005222EC" w:rsidSect="00E41C97">
      <w:pgSz w:w="11906" w:h="16838"/>
      <w:pgMar w:top="426" w:right="567" w:bottom="0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E70E0"/>
    <w:rsid w:val="0001184B"/>
    <w:rsid w:val="00020D8E"/>
    <w:rsid w:val="000C40C4"/>
    <w:rsid w:val="002D2708"/>
    <w:rsid w:val="00311528"/>
    <w:rsid w:val="004B6492"/>
    <w:rsid w:val="0051324D"/>
    <w:rsid w:val="005222EC"/>
    <w:rsid w:val="00697039"/>
    <w:rsid w:val="006E641C"/>
    <w:rsid w:val="008947D7"/>
    <w:rsid w:val="00940EF1"/>
    <w:rsid w:val="0097259B"/>
    <w:rsid w:val="00972B08"/>
    <w:rsid w:val="00AE70E0"/>
    <w:rsid w:val="00B11A07"/>
    <w:rsid w:val="00BD3B95"/>
    <w:rsid w:val="00BF245E"/>
    <w:rsid w:val="00D16580"/>
    <w:rsid w:val="00E461EE"/>
    <w:rsid w:val="00E93574"/>
    <w:rsid w:val="00ED6B1F"/>
    <w:rsid w:val="00F93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0E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6EF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0E40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6882644c-f7cc-46d5-af3e-8634ee03fbc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C8F9B-C048-41D8-ACA1-D08A3C67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6882644c-f7cc-46d5-af3e-8634ee03fbc9</Template>
  <TotalTime>97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 بسمه تعالي »</vt:lpstr>
    </vt:vector>
  </TitlesOfParts>
  <Company/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بسمه تعالي »</dc:title>
  <dc:creator>ChargoonServices</dc:creator>
  <cp:lastModifiedBy>JASTELINDO</cp:lastModifiedBy>
  <cp:revision>14</cp:revision>
  <cp:lastPrinted>2012-06-09T14:23:00Z</cp:lastPrinted>
  <dcterms:created xsi:type="dcterms:W3CDTF">2012-06-10T04:32:00Z</dcterms:created>
  <dcterms:modified xsi:type="dcterms:W3CDTF">2016-05-08T11:06:00Z</dcterms:modified>
</cp:coreProperties>
</file>