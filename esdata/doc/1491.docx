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110C" w:rsidP="00010180" w:rsidRDefault="004E110C">
      <w:pPr>
        <w:widowControl w:val="0"/>
        <w:ind w:firstLine="0"/>
        <w:jc w:val="both"/>
        <w:rPr>
          <w:rFonts w:hint="cs"/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4E110C" w:rsidP="00010180" w:rsidRDefault="004E110C">
      <w:pPr>
        <w:widowControl w:val="0"/>
        <w:ind w:firstLine="0"/>
        <w:jc w:val="both"/>
        <w:rPr>
          <w:b/>
          <w:bCs/>
          <w:sz w:val="28"/>
          <w:lang w:bidi="fa-IR"/>
        </w:rPr>
      </w:pPr>
    </w:p>
    <w:p w:rsidR="00E562F9" w:rsidP="00E562F9" w:rsidRDefault="00E562F9">
      <w:pPr>
        <w:jc w:val="both"/>
        <w:rPr>
          <w:b/>
          <w:bCs/>
          <w:sz w:val="28"/>
        </w:rPr>
      </w:pPr>
      <w:r>
        <w:rPr>
          <w:rFonts w:hint="cs"/>
          <w:b/>
          <w:bCs/>
          <w:sz w:val="28"/>
          <w:rtl/>
        </w:rPr>
        <w:t xml:space="preserve">جناب آقای صدر هاشمی ، جناب آقای جودکی ، جناب آقای دکتر سادات کیایی،جناب آقای سیفی ، جناب آقای عمید،سركار خانم  دكتر سبحاني ، </w:t>
      </w:r>
    </w:p>
    <w:p w:rsidR="00E562F9" w:rsidP="00E562F9" w:rsidRDefault="00E562F9">
      <w:pPr>
        <w:spacing w:line="360" w:lineRule="auto"/>
        <w:jc w:val="both"/>
        <w:rPr>
          <w:b/>
          <w:bCs/>
          <w:sz w:val="28"/>
        </w:rPr>
      </w:pPr>
    </w:p>
    <w:p w:rsidR="00E562F9" w:rsidP="00E562F9" w:rsidRDefault="00E562F9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>با سلام</w:t>
      </w:r>
    </w:p>
    <w:p w:rsidR="00E562F9" w:rsidP="00E562F9" w:rsidRDefault="00E562F9">
      <w:pPr>
        <w:spacing w:line="360" w:lineRule="auto"/>
        <w:jc w:val="both"/>
        <w:rPr>
          <w:rFonts w:hint="cs"/>
          <w:sz w:val="28"/>
          <w:rtl/>
        </w:rPr>
      </w:pPr>
      <w:r>
        <w:rPr>
          <w:rFonts w:hint="cs"/>
          <w:sz w:val="28"/>
          <w:rtl/>
        </w:rPr>
        <w:t xml:space="preserve">احتراما، به اطلاع می رساند دومین جلسه کارگروه چاپ ونشر مرکز در سال 98 روز سه شنبه مورخ 31/2/98 ساعت 11 صبح در دفتر مرکز برگزار خواهد شد . خواهشمند است در این جلسه حضور بهم رسانید . </w:t>
      </w:r>
    </w:p>
    <w:p w:rsidR="00E562F9" w:rsidP="00E562F9" w:rsidRDefault="00E562F9">
      <w:pPr>
        <w:pStyle w:val="Title"/>
        <w:spacing w:line="360" w:lineRule="auto"/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دستور کار این جلسه به شرح زیر است :</w:t>
      </w:r>
    </w:p>
    <w:p w:rsidR="00E562F9" w:rsidP="00E562F9" w:rsidRDefault="00E562F9">
      <w:pPr>
        <w:pStyle w:val="ListParagraph"/>
        <w:numPr>
          <w:ilvl w:val="0"/>
          <w:numId w:val="1"/>
        </w:numPr>
        <w:jc w:val="both"/>
        <w:rPr>
          <w:rFonts w:hint="cs" w:cs="B Nazanin"/>
          <w:sz w:val="28"/>
          <w:szCs w:val="28"/>
          <w:rtl/>
        </w:rPr>
      </w:pPr>
      <w:r>
        <w:rPr>
          <w:rFonts w:hint="cs" w:cs="B Nazanin"/>
          <w:sz w:val="28"/>
          <w:szCs w:val="28"/>
          <w:rtl/>
        </w:rPr>
        <w:t>بررسي و تصميم گيري درباره پژوهش ارسال شده از رایزنی فرهنگی ج.ا. ایران در هند با عنوان «سیری در اندیشه های دینی هند »</w:t>
      </w:r>
    </w:p>
    <w:p w:rsidR="00E562F9" w:rsidP="00E562F9" w:rsidRDefault="00E562F9">
      <w:pPr>
        <w:pStyle w:val="ListParagraph"/>
        <w:numPr>
          <w:ilvl w:val="0"/>
          <w:numId w:val="1"/>
        </w:numPr>
        <w:jc w:val="both"/>
        <w:rPr>
          <w:rFonts w:cs="B Nazanin"/>
          <w:sz w:val="28"/>
          <w:szCs w:val="28"/>
        </w:rPr>
      </w:pPr>
      <w:r>
        <w:rPr>
          <w:rFonts w:hint="cs" w:cs="B Nazanin"/>
          <w:sz w:val="28"/>
          <w:szCs w:val="28"/>
          <w:rtl/>
        </w:rPr>
        <w:t xml:space="preserve"> بررسی و تصمیم گیری درباره پیشنهاد جناب آقای کیانی مبنی برچاپ و انتشار کتاب«از خراسان تا بلغارستان»</w:t>
      </w:r>
    </w:p>
    <w:p w:rsidR="00E562F9" w:rsidP="00E562F9" w:rsidRDefault="00E562F9">
      <w:pPr>
        <w:jc w:val="both"/>
        <w:rPr>
          <w:sz w:val="28"/>
        </w:rPr>
      </w:pPr>
      <w:r>
        <w:rPr>
          <w:rFonts w:hint="cs"/>
          <w:sz w:val="28"/>
          <w:rtl/>
        </w:rPr>
        <w:t xml:space="preserve"> متن آثار پیش از این برای مطالعه و بررسی همکاران ارسال شده بود و یکبار دیگر به پیوست این دعوتنامه ارسال می شود.</w:t>
      </w:r>
    </w:p>
    <w:p w:rsidR="00E562F9" w:rsidP="00E562F9" w:rsidRDefault="00E562F9">
      <w:pPr>
        <w:spacing w:line="360" w:lineRule="auto"/>
        <w:ind w:left="360"/>
        <w:jc w:val="both"/>
        <w:rPr>
          <w:sz w:val="28"/>
        </w:rPr>
      </w:pPr>
    </w:p>
    <w:p w:rsidR="00E562F9" w:rsidP="00E562F9" w:rsidRDefault="00E562F9">
      <w:pPr>
        <w:spacing w:line="360" w:lineRule="auto"/>
        <w:jc w:val="both"/>
        <w:rPr>
          <w:sz w:val="28"/>
        </w:rPr>
      </w:pPr>
    </w:p>
    <w:p w:rsidR="00E562F9" w:rsidP="00E562F9" w:rsidRDefault="00E562F9">
      <w:pPr>
        <w:spacing w:line="360" w:lineRule="auto"/>
        <w:ind w:left="576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 xml:space="preserve">محمد علي رباني </w:t>
      </w:r>
    </w:p>
    <w:p w:rsidR="00E562F9" w:rsidP="00E562F9" w:rsidRDefault="00E562F9">
      <w:pPr>
        <w:spacing w:line="360" w:lineRule="auto"/>
        <w:ind w:left="4320"/>
        <w:jc w:val="both"/>
        <w:rPr>
          <w:rFonts w:hint="cs"/>
          <w:b/>
          <w:bCs/>
          <w:sz w:val="28"/>
          <w:rtl/>
        </w:rPr>
      </w:pPr>
      <w:r>
        <w:rPr>
          <w:rFonts w:hint="cs"/>
          <w:b/>
          <w:bCs/>
          <w:sz w:val="28"/>
          <w:rtl/>
        </w:rPr>
        <w:t>رييس مركز مطالعات راهبردی روابط فرهنگی</w:t>
      </w:r>
    </w:p>
    <w:p w:rsidR="00010180" w:rsidP="004E110C" w:rsidRDefault="00010180">
      <w:pPr>
        <w:ind w:firstLine="566"/>
        <w:jc w:val="both"/>
        <w:rPr>
          <w:sz w:val="28"/>
          <w:rtl/>
          <w:lang w:bidi="fa-IR"/>
        </w:rPr>
      </w:pPr>
    </w:p>
    <w:p w:rsidR="00121CDD" w:rsidP="00121CDD" w:rsidRDefault="00121CDD">
      <w:pPr>
        <w:rPr>
          <w:sz w:val="28"/>
          <w:rtl/>
          <w:lang w:bidi="fa-IR"/>
        </w:rPr>
      </w:pPr>
    </w:p>
    <w:p w:rsidRPr="00FB3D8A" w:rsidR="00AE4EE5" w:rsidP="00D71166" w:rsidRDefault="00AE4EE5">
      <w:pPr>
        <w:jc w:val="both"/>
        <w:rPr>
          <w:sz w:val="28"/>
          <w:rtl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="00AE4EE5" w:rsidP="00A37B20" w:rsidRDefault="00AE4EE5">
      <w:pPr>
        <w:ind w:left="2880" w:firstLine="0"/>
        <w:jc w:val="center"/>
        <w:rPr>
          <w:b/>
          <w:bCs/>
          <w:sz w:val="28"/>
          <w:lang w:bidi="fa-IR"/>
        </w:rPr>
      </w:pPr>
    </w:p>
    <w:p w:rsidRPr="000261B6" w:rsidR="000261B6" w:rsidP="00AE4EE5" w:rsidRDefault="001D2445">
      <w:pPr>
        <w:ind w:left="3600" w:firstLine="0"/>
        <w:jc w:val="right"/>
        <w:rPr>
          <w:sz w:val="28"/>
          <w:rtl/>
          <w:lang w:bidi="fa-IR"/>
        </w:rPr>
      </w:pPr>
      <w:r w:rsidRPr="00A649D7">
        <w:rPr>
          <w:noProof/>
          <w:lang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0EB2A909" wp14:anchorId="057C5AC3">
                <wp:simplePos x="0" y="0"/>
                <wp:positionH relativeFrom="margin">
                  <wp:posOffset>281305</wp:posOffset>
                </wp:positionH>
                <wp:positionV relativeFrom="margin">
                  <wp:posOffset>4434840</wp:posOffset>
                </wp:positionV>
                <wp:extent cx="1800000" cy="1080000"/>
                <wp:effectExtent l="0" t="0" r="0" b="635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00000" cy="1080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DF381A" w:rsidR="001D2445" w:rsidP="001D2445" w:rsidRDefault="001D2445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color w:val="FFFFFF" w:themeColor="background1"/>
                                <w:sz w:val="28"/>
                                <w:rtl/>
                              </w:rPr>
                            </w:pP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 xml:space="preserve"># </w:t>
                            </w:r>
                            <w:r w:rsidRPr="00DF381A">
                              <w:rPr>
                                <w:rFonts w:cs="Times New Roman"/>
                                <w:color w:val="FFFFFF" w:themeColor="background1"/>
                                <w:sz w:val="28"/>
                              </w:rPr>
                              <w:t>Signature</w:t>
                            </w:r>
                            <w:r w:rsidRPr="00DF381A">
                              <w:rPr>
                                <w:rFonts w:hint="cs" w:cs="Times New Roman"/>
                                <w:color w:val="FFFFFF" w:themeColor="background1"/>
                                <w:sz w:val="28"/>
                                <w:rtl/>
                              </w:rPr>
                              <w:t>#</w:t>
                            </w:r>
                          </w:p>
                          <w:p w:rsidRPr="004E110C" w:rsidR="001D2445" w:rsidP="001D2445" w:rsidRDefault="00F70410">
                            <w:pPr>
                              <w:spacing w:line="240" w:lineRule="auto"/>
                              <w:ind w:firstLine="0"/>
                              <w:jc w:val="center"/>
                              <w:rPr>
                                <w:sz w:val="28"/>
                                <w:rtl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#</w:t>
                            </w:r>
                            <w:r w:rsidRPr="004E110C" w:rsidR="001D2445">
                              <w:rPr>
                                <w:rFonts w:hint="cs"/>
                                <w:sz w:val="28"/>
                                <w:rtl/>
                              </w:rPr>
                              <w:t>امضا</w:t>
                            </w:r>
                            <w:r>
                              <w:rPr>
                                <w:rFonts w:cs="Times New Roman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057C5AC3">
                <v:stroke joinstyle="miter"/>
                <v:path gradientshapeok="t" o:connecttype="rect"/>
              </v:shapetype>
              <v:shape id="Text Box 2" style="position:absolute;left:0;text-align:left;margin-left:22.15pt;margin-top:349.2pt;width:141.75pt;height:85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">
                <v:textbox>
                  <w:txbxContent>
                    <w:p w:rsidRPr="00DF381A" w:rsidR="001D2445" w:rsidP="001D2445" w:rsidRDefault="001D2445">
                      <w:pPr>
                        <w:ind w:firstLine="0"/>
                        <w:jc w:val="center"/>
                        <w:rPr>
                          <w:rFonts w:cs="Times New Roman"/>
                          <w:color w:val="FFFFFF" w:themeColor="background1"/>
                          <w:sz w:val="28"/>
                          <w:rtl/>
                        </w:rPr>
                      </w:pP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 xml:space="preserve"># </w:t>
                      </w:r>
                      <w:r w:rsidRPr="00DF381A">
                        <w:rPr>
                          <w:rFonts w:cs="Times New Roman"/>
                          <w:color w:val="FFFFFF" w:themeColor="background1"/>
                          <w:sz w:val="28"/>
                        </w:rPr>
                        <w:t>Signature</w:t>
                      </w:r>
                      <w:r w:rsidRPr="00DF381A">
                        <w:rPr>
                          <w:rFonts w:hint="cs" w:cs="Times New Roman"/>
                          <w:color w:val="FFFFFF" w:themeColor="background1"/>
                          <w:sz w:val="28"/>
                          <w:rtl/>
                        </w:rPr>
                        <w:t>#</w:t>
                      </w:r>
                    </w:p>
                    <w:p w:rsidRPr="004E110C" w:rsidR="001D2445" w:rsidP="001D2445" w:rsidRDefault="00F70410">
                      <w:pPr>
                        <w:spacing w:line="240" w:lineRule="auto"/>
                        <w:ind w:firstLine="0"/>
                        <w:jc w:val="center"/>
                        <w:rPr>
                          <w:sz w:val="28"/>
                          <w:rtl/>
                        </w:rPr>
                      </w:pPr>
                      <w:r>
                        <w:rPr>
                          <w:rFonts w:cs="Times New Roman"/>
                        </w:rPr>
                        <w:t>#</w:t>
                      </w:r>
                      <w:r w:rsidRPr="004E110C" w:rsidR="001D2445">
                        <w:rPr>
                          <w:rFonts w:hint="cs"/>
                          <w:sz w:val="28"/>
                          <w:rtl/>
                        </w:rPr>
                        <w:t>امضا</w:t>
                      </w:r>
                      <w:r>
                        <w:rPr>
                          <w:rFonts w:cs="Times New Roman"/>
                        </w:rPr>
                        <w:t>#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sectPr w:rsidRPr="000261B6" w:rsidR="000261B6" w:rsidSect="004E110C">
      <w:headerReference w:type="even" r:id="rId7"/>
      <w:headerReference w:type="default" r:id="rId8"/>
      <w:headerReference w:type="first" r:id="rId9"/>
      <w:pgSz w:w="11907" w:h="16840" w:code="9"/>
      <w:pgMar w:top="2236" w:right="1559" w:bottom="1701" w:left="1418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AF5" w:rsidRDefault="008C3AF5">
      <w:r>
        <w:separator/>
      </w:r>
    </w:p>
  </w:endnote>
  <w:endnote w:type="continuationSeparator" w:id="0">
    <w:p w:rsidR="008C3AF5" w:rsidRDefault="008C3A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AF5" w:rsidRDefault="008C3AF5">
      <w:r>
        <w:separator/>
      </w:r>
    </w:p>
  </w:footnote>
  <w:footnote w:type="continuationSeparator" w:id="0">
    <w:p w:rsidR="008C3AF5" w:rsidRDefault="008C3AF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8C3AF5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2" style="position:absolute;left:0;text-align:left;margin-left:0;margin-top:0;width:446.15pt;height:656.4pt;z-index:-251658752;mso-position-horizontal:center;mso-position-horizontal-relative:margin;mso-position-vertical:center;mso-position-vertical-relative:margin" o:spid="_x0000_s2065" o:allowincell="f" type="#_x0000_t75">
          <v:imagedata o:title="Clip_2" r:id="rId1"/>
          <w10:wrap anchorx="margin" anchory="margin"/>
        </v:shape>
      </w:pict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FA6" w:rsidRDefault="004E110C">
    <w:pPr>
      <w:pStyle w:val="Header"/>
    </w:pPr>
    <w:r w:rsidRPr="00FB3D8A">
      <w:rPr>
        <w:rFonts w:hint="cs"/>
        <w:b/>
        <w:bCs/>
        <w:noProof/>
        <w:sz w:val="28"/>
        <w:rtl/>
        <w:lang w:bidi="fa-IR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editId="718FA5BA" wp14:anchorId="074B5F32">
              <wp:simplePos x="0" y="0"/>
              <wp:positionH relativeFrom="margin">
                <wp:posOffset>-728980</wp:posOffset>
              </wp:positionH>
              <wp:positionV relativeFrom="margin">
                <wp:posOffset>-972185</wp:posOffset>
              </wp:positionV>
              <wp:extent cx="1212850" cy="942975"/>
              <wp:effectExtent l="0" t="0" r="25400" b="28575"/>
              <wp:wrapNone/>
              <wp:docPr id="1" name="Text Box 12" descr="find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2850" cy="942975"/>
                      </a:xfrm>
                      <a:prstGeom prst="rect">
                        <a:avLst/>
                      </a:prstGeom>
                      <a:noFill/>
                      <a:ln w="9525" algn="ctr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ffectLst/>
                      <a:extLst/>
                    </wps:spPr>
                    <wps:txbx>
                      <w:txbxContent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31793/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61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  <w:rtl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29/02/1398</w:t>
                            <w:t xml:space="preserve"/>
                            <w:t xml:space="preserve"/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/>
                            <w:t xml:space="preserve"/>
                            <w:t xml:space="preserve"/>
                          </w:r>
                        </w:p>
                        <w:p w:rsidRPr="004E110C" w:rsidR="00D71166" w:rsidP="001D2445" w:rsidRDefault="00D71166">
                          <w:pPr>
                            <w:spacing w:line="276" w:lineRule="auto"/>
                            <w:ind w:firstLine="0"/>
                            <w:rPr>
                              <w:szCs w:val="24"/>
                            </w:rPr>
                          </w:pP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>دارد </w:t>
                          </w:r>
                          <w:r w:rsidRPr="004E110C">
                            <w:rPr>
                              <w:rFonts w:hint="cs"/>
                              <w:szCs w:val="24"/>
                              <w:rtl/>
                            </w:rPr>
                            <w:t xml:space="preserve"/>
                          </w:r>
                        </w:p>
                        <w:p w:rsidRPr="00D71166" w:rsidR="00D71166" w:rsidP="001D2445" w:rsidRDefault="00D71166">
                          <w:pPr>
                            <w:widowControl w:val="0"/>
                            <w:spacing w:line="288" w:lineRule="auto"/>
                            <w:ind w:firstLine="0"/>
                            <w:jc w:val="both"/>
                            <w:rPr>
                              <w:b/>
                              <w:bCs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74B5F32">
              <v:stroke joinstyle="miter"/>
              <v:path gradientshapeok="t" o:connecttype="rect"/>
            </v:shapetype>
            <v:shape id="Text Box 12" style="position:absolute;left:0;text-align:left;margin-left:-57.4pt;margin-top:-76.55pt;width:95.5pt;height:74.25pt;z-index:25166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alt="find" o:spid="_x0000_s1027" filled="f" strokecolor="white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">
              <v:textbox>
                <w:txbxContent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31793/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61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  <w:rtl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29/02/1398</w:t>
                      <w:t xml:space="preserve"/>
                      <w:t xml:space="preserve"/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/>
                      <w:t xml:space="preserve"/>
                      <w:t xml:space="preserve"/>
                    </w:r>
                  </w:p>
                  <w:p w:rsidRPr="004E110C" w:rsidR="00D71166" w:rsidP="001D2445" w:rsidRDefault="00D71166">
                    <w:pPr>
                      <w:spacing w:line="276" w:lineRule="auto"/>
                      <w:ind w:firstLine="0"/>
                      <w:rPr>
                        <w:szCs w:val="24"/>
                      </w:rPr>
                    </w:pP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>دارد </w:t>
                    </w:r>
                    <w:r w:rsidRPr="004E110C">
                      <w:rPr>
                        <w:rFonts w:hint="cs"/>
                        <w:szCs w:val="24"/>
                        <w:rtl/>
                      </w:rPr>
                      <w:t xml:space="preserve"/>
                    </w:r>
                  </w:p>
                  <w:p w:rsidRPr="00D71166" w:rsidR="00D71166" w:rsidP="001D2445" w:rsidRDefault="00D71166">
                    <w:pPr>
                      <w:widowControl w:val="0"/>
                      <w:spacing w:line="288" w:lineRule="auto"/>
                      <w:ind w:firstLine="0"/>
                      <w:jc w:val="both"/>
                      <w:rPr>
                        <w:b/>
                        <w:bCs/>
                        <w:szCs w:val="24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bidi="fa-IR"/>
      </w:rPr>
      <w:drawing>
        <wp:anchor distT="0" distB="0" distL="114300" distR="114300" simplePos="0" relativeHeight="251658752" behindDoc="1" locked="0" layoutInCell="1" allowOverlap="1" wp14:editId="164F9D1F" wp14:anchorId="0D29C3F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8405" cy="10686415"/>
          <wp:effectExtent l="0" t="0" r="4445" b="635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405" cy="106868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2398" w:rsidRDefault="008C3AF5">
    <w:pPr>
      <w:pStyle w:val="Header"/>
    </w:pPr>
    <w:r>
      <w:rPr>
        <w:noProof/>
      </w:rPr>
      <w:pict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style="position:absolute;left:0;text-align:left;margin-left:0;margin-top:0;width:446.15pt;height:656.4pt;z-index:-251659776;mso-position-horizontal:center;mso-position-horizontal-relative:margin;mso-position-vertical:center;mso-position-vertical-relative:margin" o:spid="_x0000_s2064" o:allowincell="f" type="#_x0000_t75">
          <v:imagedata o:title="Clip_2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CD0A6C"/>
    <w:multiLevelType w:val="hybridMultilevel"/>
    <w:tmpl w:val="F6A0FF86"/>
    <w:lvl w:ilvl="0" w:tplc="39F87188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110C"/>
    <w:rsid w:val="00000988"/>
    <w:rsid w:val="00005168"/>
    <w:rsid w:val="00010180"/>
    <w:rsid w:val="00017546"/>
    <w:rsid w:val="000261B6"/>
    <w:rsid w:val="0002630B"/>
    <w:rsid w:val="00035572"/>
    <w:rsid w:val="00046113"/>
    <w:rsid w:val="00046BF7"/>
    <w:rsid w:val="00072398"/>
    <w:rsid w:val="0007339B"/>
    <w:rsid w:val="0009631A"/>
    <w:rsid w:val="0009756A"/>
    <w:rsid w:val="000A1801"/>
    <w:rsid w:val="000D5B02"/>
    <w:rsid w:val="000E4B01"/>
    <w:rsid w:val="00121CDD"/>
    <w:rsid w:val="00132C19"/>
    <w:rsid w:val="001331A4"/>
    <w:rsid w:val="001649BC"/>
    <w:rsid w:val="00167773"/>
    <w:rsid w:val="00170B19"/>
    <w:rsid w:val="00171EC4"/>
    <w:rsid w:val="0018052E"/>
    <w:rsid w:val="001A2526"/>
    <w:rsid w:val="001A4E7A"/>
    <w:rsid w:val="001A5EEA"/>
    <w:rsid w:val="001B639E"/>
    <w:rsid w:val="001C41B1"/>
    <w:rsid w:val="001C5EC0"/>
    <w:rsid w:val="001D2445"/>
    <w:rsid w:val="001D6087"/>
    <w:rsid w:val="00212FFC"/>
    <w:rsid w:val="002156A5"/>
    <w:rsid w:val="00221A22"/>
    <w:rsid w:val="00222A3A"/>
    <w:rsid w:val="00233123"/>
    <w:rsid w:val="00273032"/>
    <w:rsid w:val="002736D6"/>
    <w:rsid w:val="00290F45"/>
    <w:rsid w:val="0029409D"/>
    <w:rsid w:val="002A2473"/>
    <w:rsid w:val="002B1A54"/>
    <w:rsid w:val="002B6488"/>
    <w:rsid w:val="002B6D21"/>
    <w:rsid w:val="002C72A3"/>
    <w:rsid w:val="002C75A8"/>
    <w:rsid w:val="002F0D12"/>
    <w:rsid w:val="002F3223"/>
    <w:rsid w:val="002F58B4"/>
    <w:rsid w:val="00305F19"/>
    <w:rsid w:val="003121EC"/>
    <w:rsid w:val="00322944"/>
    <w:rsid w:val="003254FC"/>
    <w:rsid w:val="0033027E"/>
    <w:rsid w:val="003430F4"/>
    <w:rsid w:val="00347098"/>
    <w:rsid w:val="00352FEB"/>
    <w:rsid w:val="00355B25"/>
    <w:rsid w:val="003935B3"/>
    <w:rsid w:val="00393EC6"/>
    <w:rsid w:val="00395739"/>
    <w:rsid w:val="003B16FF"/>
    <w:rsid w:val="003C75BF"/>
    <w:rsid w:val="003E1903"/>
    <w:rsid w:val="003F0F52"/>
    <w:rsid w:val="003F6D26"/>
    <w:rsid w:val="00441885"/>
    <w:rsid w:val="0045285A"/>
    <w:rsid w:val="00461D17"/>
    <w:rsid w:val="00467105"/>
    <w:rsid w:val="00475CAC"/>
    <w:rsid w:val="00475DCE"/>
    <w:rsid w:val="004A1FB8"/>
    <w:rsid w:val="004B3421"/>
    <w:rsid w:val="004C3AC4"/>
    <w:rsid w:val="004C7486"/>
    <w:rsid w:val="004E110C"/>
    <w:rsid w:val="004E7C5C"/>
    <w:rsid w:val="004F1AF0"/>
    <w:rsid w:val="004F2928"/>
    <w:rsid w:val="004F60E0"/>
    <w:rsid w:val="004F732E"/>
    <w:rsid w:val="004F7C98"/>
    <w:rsid w:val="00504ED7"/>
    <w:rsid w:val="00510213"/>
    <w:rsid w:val="00543989"/>
    <w:rsid w:val="00544A13"/>
    <w:rsid w:val="00550AAA"/>
    <w:rsid w:val="005602F4"/>
    <w:rsid w:val="00574395"/>
    <w:rsid w:val="00576D04"/>
    <w:rsid w:val="005A1B7D"/>
    <w:rsid w:val="005C334E"/>
    <w:rsid w:val="005C3BAC"/>
    <w:rsid w:val="005C6423"/>
    <w:rsid w:val="005D1ADF"/>
    <w:rsid w:val="005F30C7"/>
    <w:rsid w:val="005F4249"/>
    <w:rsid w:val="00606A6C"/>
    <w:rsid w:val="00606B4F"/>
    <w:rsid w:val="00636110"/>
    <w:rsid w:val="00650331"/>
    <w:rsid w:val="0065035C"/>
    <w:rsid w:val="00651774"/>
    <w:rsid w:val="00654265"/>
    <w:rsid w:val="00661721"/>
    <w:rsid w:val="006704C7"/>
    <w:rsid w:val="00685FB5"/>
    <w:rsid w:val="006A20FA"/>
    <w:rsid w:val="006E41E2"/>
    <w:rsid w:val="006E4DB5"/>
    <w:rsid w:val="006F1A96"/>
    <w:rsid w:val="006F20A8"/>
    <w:rsid w:val="006F4017"/>
    <w:rsid w:val="007129CF"/>
    <w:rsid w:val="00720738"/>
    <w:rsid w:val="00721E76"/>
    <w:rsid w:val="00734508"/>
    <w:rsid w:val="00741854"/>
    <w:rsid w:val="007458D4"/>
    <w:rsid w:val="00756235"/>
    <w:rsid w:val="0076778B"/>
    <w:rsid w:val="00777215"/>
    <w:rsid w:val="00795BD3"/>
    <w:rsid w:val="007C49EF"/>
    <w:rsid w:val="007C6AA9"/>
    <w:rsid w:val="007E014E"/>
    <w:rsid w:val="007F6D12"/>
    <w:rsid w:val="0082044B"/>
    <w:rsid w:val="00820D12"/>
    <w:rsid w:val="00821420"/>
    <w:rsid w:val="00830B1E"/>
    <w:rsid w:val="008323DA"/>
    <w:rsid w:val="00836276"/>
    <w:rsid w:val="00836D57"/>
    <w:rsid w:val="008434B4"/>
    <w:rsid w:val="00845B56"/>
    <w:rsid w:val="00861C02"/>
    <w:rsid w:val="00875711"/>
    <w:rsid w:val="00887E62"/>
    <w:rsid w:val="008A5236"/>
    <w:rsid w:val="008B007D"/>
    <w:rsid w:val="008B5088"/>
    <w:rsid w:val="008C3AF5"/>
    <w:rsid w:val="008D4162"/>
    <w:rsid w:val="008E7EF0"/>
    <w:rsid w:val="008F2E7D"/>
    <w:rsid w:val="008F32A9"/>
    <w:rsid w:val="00905328"/>
    <w:rsid w:val="00906F32"/>
    <w:rsid w:val="00924335"/>
    <w:rsid w:val="009344E3"/>
    <w:rsid w:val="009441E7"/>
    <w:rsid w:val="00946FB1"/>
    <w:rsid w:val="00952285"/>
    <w:rsid w:val="00962099"/>
    <w:rsid w:val="00981B87"/>
    <w:rsid w:val="0098320C"/>
    <w:rsid w:val="00984DB9"/>
    <w:rsid w:val="0098557E"/>
    <w:rsid w:val="009A0BE4"/>
    <w:rsid w:val="009A1B04"/>
    <w:rsid w:val="009A4E61"/>
    <w:rsid w:val="009A58D5"/>
    <w:rsid w:val="009B10D9"/>
    <w:rsid w:val="009D1136"/>
    <w:rsid w:val="009F173E"/>
    <w:rsid w:val="009F253C"/>
    <w:rsid w:val="00A01256"/>
    <w:rsid w:val="00A07674"/>
    <w:rsid w:val="00A20E98"/>
    <w:rsid w:val="00A231C4"/>
    <w:rsid w:val="00A37B20"/>
    <w:rsid w:val="00A64B11"/>
    <w:rsid w:val="00A87CC9"/>
    <w:rsid w:val="00AB5220"/>
    <w:rsid w:val="00AC08AF"/>
    <w:rsid w:val="00AC4597"/>
    <w:rsid w:val="00AE4EE5"/>
    <w:rsid w:val="00B070B1"/>
    <w:rsid w:val="00B137FC"/>
    <w:rsid w:val="00B23960"/>
    <w:rsid w:val="00B25D3B"/>
    <w:rsid w:val="00B33270"/>
    <w:rsid w:val="00B51A6C"/>
    <w:rsid w:val="00B746F7"/>
    <w:rsid w:val="00B75A53"/>
    <w:rsid w:val="00B92FA6"/>
    <w:rsid w:val="00B957FB"/>
    <w:rsid w:val="00BA11AF"/>
    <w:rsid w:val="00BA560B"/>
    <w:rsid w:val="00BC7BCB"/>
    <w:rsid w:val="00BD0117"/>
    <w:rsid w:val="00BD405B"/>
    <w:rsid w:val="00BD50F6"/>
    <w:rsid w:val="00BD7163"/>
    <w:rsid w:val="00BE12C6"/>
    <w:rsid w:val="00C01D33"/>
    <w:rsid w:val="00C11384"/>
    <w:rsid w:val="00C12174"/>
    <w:rsid w:val="00C23404"/>
    <w:rsid w:val="00C27208"/>
    <w:rsid w:val="00C35CF3"/>
    <w:rsid w:val="00C46049"/>
    <w:rsid w:val="00C63C71"/>
    <w:rsid w:val="00C76468"/>
    <w:rsid w:val="00C94E0F"/>
    <w:rsid w:val="00C97425"/>
    <w:rsid w:val="00CC1152"/>
    <w:rsid w:val="00CC50C7"/>
    <w:rsid w:val="00CD6219"/>
    <w:rsid w:val="00CD6546"/>
    <w:rsid w:val="00CE7F9C"/>
    <w:rsid w:val="00CF3A8B"/>
    <w:rsid w:val="00D03D20"/>
    <w:rsid w:val="00D152E4"/>
    <w:rsid w:val="00D21F98"/>
    <w:rsid w:val="00D24761"/>
    <w:rsid w:val="00D415A8"/>
    <w:rsid w:val="00D41B43"/>
    <w:rsid w:val="00D52E39"/>
    <w:rsid w:val="00D54A17"/>
    <w:rsid w:val="00D6197B"/>
    <w:rsid w:val="00D67202"/>
    <w:rsid w:val="00D71166"/>
    <w:rsid w:val="00D72FAB"/>
    <w:rsid w:val="00D91AE5"/>
    <w:rsid w:val="00D93522"/>
    <w:rsid w:val="00DD09D7"/>
    <w:rsid w:val="00DD72AB"/>
    <w:rsid w:val="00DD7945"/>
    <w:rsid w:val="00DE703D"/>
    <w:rsid w:val="00DE71DE"/>
    <w:rsid w:val="00DF2969"/>
    <w:rsid w:val="00DF2F5E"/>
    <w:rsid w:val="00DF739F"/>
    <w:rsid w:val="00E21F4B"/>
    <w:rsid w:val="00E43B9D"/>
    <w:rsid w:val="00E46E2A"/>
    <w:rsid w:val="00E535AC"/>
    <w:rsid w:val="00E5445B"/>
    <w:rsid w:val="00E562F9"/>
    <w:rsid w:val="00E76F4E"/>
    <w:rsid w:val="00E840D0"/>
    <w:rsid w:val="00E930C5"/>
    <w:rsid w:val="00E95D0A"/>
    <w:rsid w:val="00EB216D"/>
    <w:rsid w:val="00ED6118"/>
    <w:rsid w:val="00ED63D3"/>
    <w:rsid w:val="00EF42DA"/>
    <w:rsid w:val="00F04C9B"/>
    <w:rsid w:val="00F1051F"/>
    <w:rsid w:val="00F30036"/>
    <w:rsid w:val="00F4759E"/>
    <w:rsid w:val="00F6559D"/>
    <w:rsid w:val="00F6639B"/>
    <w:rsid w:val="00F70384"/>
    <w:rsid w:val="00F70410"/>
    <w:rsid w:val="00F82C2B"/>
    <w:rsid w:val="00F873F9"/>
    <w:rsid w:val="00F90AE0"/>
    <w:rsid w:val="00FA1B81"/>
    <w:rsid w:val="00FA36D1"/>
    <w:rsid w:val="00FB3D8A"/>
    <w:rsid w:val="00FB57B1"/>
    <w:rsid w:val="00FD6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6"/>
    <o:shapelayout v:ext="edit">
      <o:idmap v:ext="edit" data="1"/>
    </o:shapelayout>
  </w:shapeDefaults>
  <w:decimalSymbol w:val="."/>
  <w:listSeparator w:val=";"/>
  <w15:docId w15:val="{021E63E2-6B12-4FE9-8D9A-45E2E815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25"/>
    <w:pPr>
      <w:tabs>
        <w:tab w:val="left" w:pos="284"/>
      </w:tabs>
      <w:bidi/>
      <w:spacing w:line="264" w:lineRule="auto"/>
      <w:ind w:firstLine="284"/>
      <w:jc w:val="lowKashida"/>
    </w:pPr>
    <w:rPr>
      <w:rFonts w:cs="B Nazanin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3C75BF"/>
    <w:pPr>
      <w:tabs>
        <w:tab w:val="clear" w:pos="284"/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651774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562F9"/>
    <w:pPr>
      <w:tabs>
        <w:tab w:val="clear" w:pos="284"/>
      </w:tabs>
      <w:spacing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character" w:customStyle="1" w:styleId="TitleChar">
    <w:name w:val="Title Char"/>
    <w:basedOn w:val="DefaultParagraphFont"/>
    <w:link w:val="Title"/>
    <w:uiPriority w:val="10"/>
    <w:rsid w:val="00E562F9"/>
    <w:rPr>
      <w:rFonts w:asciiTheme="majorHAnsi" w:eastAsiaTheme="majorEastAsia" w:hAnsiTheme="majorHAnsi" w:cstheme="majorBidi"/>
      <w:spacing w:val="-10"/>
      <w:kern w:val="28"/>
      <w:sz w:val="56"/>
      <w:szCs w:val="56"/>
      <w:lang w:bidi="fa-IR"/>
    </w:rPr>
  </w:style>
  <w:style w:type="paragraph" w:styleId="ListParagraph">
    <w:name w:val="List Paragraph"/>
    <w:basedOn w:val="Normal"/>
    <w:uiPriority w:val="34"/>
    <w:qFormat/>
    <w:rsid w:val="00E562F9"/>
    <w:pPr>
      <w:tabs>
        <w:tab w:val="clear" w:pos="284"/>
      </w:tabs>
      <w:spacing w:after="200" w:line="276" w:lineRule="auto"/>
      <w:ind w:left="720" w:firstLine="0"/>
      <w:contextualSpacing/>
      <w:jc w:val="left"/>
    </w:pPr>
    <w:rPr>
      <w:rFonts w:asciiTheme="minorHAnsi" w:eastAsiaTheme="minorHAnsi" w:hAnsiTheme="minorHAnsi" w:cstheme="minorBidi"/>
      <w:sz w:val="22"/>
      <w:szCs w:val="22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954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2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0056468989\Desktop\&#1587;&#1585;&#1576;&#1585;&#1711;1%20A4%20&#1605;&#1580;&#1578;&#1605;&#1593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سربرگ1 A4 مجتمع</Template>
  <TotalTime>0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748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Zahra Sobhani</cp:lastModifiedBy>
  <cp:revision>1</cp:revision>
  <cp:lastPrinted>2015-02-21T07:58:00Z</cp:lastPrinted>
  <dcterms:created xsi:type="dcterms:W3CDTF">2019-05-14T07:13:00Z</dcterms:created>
  <dcterms:modified xsi:type="dcterms:W3CDTF">2019-05-14T07:13:00Z</dcterms:modified>
</cp:coreProperties>
</file>