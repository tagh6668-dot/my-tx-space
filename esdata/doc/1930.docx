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607985" w:rsidP="00607985" w:rsidRDefault="00607985">
      <w:pPr>
        <w:jc w:val="both"/>
        <w:rPr>
          <w:b/>
          <w:bCs/>
          <w:sz w:val="28"/>
        </w:rPr>
      </w:pPr>
    </w:p>
    <w:p w:rsidR="00607985" w:rsidP="00607985" w:rsidRDefault="00607985">
      <w:pPr>
        <w:ind w:firstLine="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سركار خانم دكتر سبحاني ، جناب آقاي جودكي ،جناب آقاي صدر هاشمي ، جناب آقاي عميد ، جناب آقای دکتر سادات کیایی ، جناب آقای سیفی، </w:t>
      </w:r>
    </w:p>
    <w:p w:rsidR="00607985" w:rsidP="00607985" w:rsidRDefault="00607985">
      <w:pPr>
        <w:jc w:val="both"/>
        <w:rPr>
          <w:rFonts w:hint="cs"/>
          <w:sz w:val="28"/>
          <w:rtl/>
        </w:rPr>
      </w:pPr>
    </w:p>
    <w:p w:rsidR="00607985" w:rsidP="00607985" w:rsidRDefault="00607985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607985" w:rsidP="00607985" w:rsidRDefault="00607985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پيوست دستور كار اولین جلسه كارگروه چاپ ونشرمركزمطالعات در سال 98  ارسال مي شود تا اعضاي كارگروه فرصت كافي جهت مطالعه و بررسي متن را در اختيار داشته باشند. زمان جلسه متعاقبا اعلام خواهد شد. </w:t>
      </w:r>
    </w:p>
    <w:p w:rsidR="00607985" w:rsidP="00607985" w:rsidRDefault="00607985">
      <w:pPr>
        <w:jc w:val="both"/>
        <w:rPr>
          <w:sz w:val="28"/>
        </w:rPr>
      </w:pPr>
      <w:r>
        <w:rPr>
          <w:rFonts w:hint="cs"/>
          <w:sz w:val="28"/>
          <w:rtl/>
        </w:rPr>
        <w:t>دستور اين جلسه به شرح زير مي باشد:</w:t>
      </w:r>
    </w:p>
    <w:p w:rsidR="00607985" w:rsidP="00607985" w:rsidRDefault="00607985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و تصميم گيري درباره آخرین بخش پژوهش ارسال شده از رایزنی فرهنگی ج.ا. ایران در هند با عنوان «سیری در اندیشه های دینی هند »</w:t>
      </w:r>
    </w:p>
    <w:p w:rsidR="00607985" w:rsidP="00607985" w:rsidRDefault="00607985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 xml:space="preserve"> بررسی و تصمیم گیری درباره پیشنهاد جناب آقای دکتر شجاع خانی مبنی برچاپ و انتشار متن  متن تهیه شده توسط سرکارخانم زندی با عنوان «ایرانشناسی»</w:t>
      </w:r>
    </w:p>
    <w:p w:rsidR="00607985" w:rsidP="00607985" w:rsidRDefault="00607985">
      <w:pPr>
        <w:jc w:val="both"/>
        <w:rPr>
          <w:sz w:val="28"/>
        </w:rPr>
      </w:pPr>
    </w:p>
    <w:p w:rsidR="00607985" w:rsidP="00607985" w:rsidRDefault="00607985">
      <w:pPr>
        <w:pStyle w:val="ListParagraph"/>
        <w:jc w:val="both"/>
        <w:rPr>
          <w:rFonts w:cs="B Nazanin"/>
          <w:sz w:val="28"/>
          <w:szCs w:val="28"/>
        </w:rPr>
      </w:pPr>
    </w:p>
    <w:p w:rsidR="00607985" w:rsidP="00607985" w:rsidRDefault="00607985">
      <w:pPr>
        <w:jc w:val="both"/>
        <w:rPr>
          <w:sz w:val="28"/>
        </w:rPr>
      </w:pPr>
    </w:p>
    <w:p w:rsidR="00607985" w:rsidP="00607985" w:rsidRDefault="00607985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607985" w:rsidP="00607985" w:rsidRDefault="00607985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607985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607985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01C" w:rsidRDefault="0033001C">
      <w:r>
        <w:separator/>
      </w:r>
    </w:p>
  </w:endnote>
  <w:endnote w:type="continuationSeparator" w:id="0">
    <w:p w:rsidR="0033001C" w:rsidRDefault="0033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01C" w:rsidRDefault="0033001C">
      <w:r>
        <w:separator/>
      </w:r>
    </w:p>
  </w:footnote>
  <w:footnote w:type="continuationSeparator" w:id="0">
    <w:p w:rsidR="0033001C" w:rsidRDefault="00330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33001C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718FA5BA" wp14:anchorId="074B5F32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_شماره_</w:t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_تاریخ_</w:t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_پیوست_ </w:t>
                          </w:r>
                        </w:p>
                        <w:p w:rsidRPr="00D71166" w:rsidR="00D71166" w:rsidP="001D2445" w:rsidRDefault="00D71166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74B5F32">
              <v:stroke joinstyle="miter"/>
              <v:path gradientshapeok="t" o:connecttype="rect"/>
            </v:shapetype>
            <v:shape id="Text Box 12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_شماره_</w:t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>_تاریخ_</w:t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_پیوست_ </w:t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33001C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01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CAC"/>
    <w:rsid w:val="00475DCE"/>
    <w:rsid w:val="00491E2B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07985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2437C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C822CA13-F3A2-4027-9C52-9FDE5C86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7985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2019-04-08T04:29:00Z</dcterms:created>
  <dcterms:modified xsi:type="dcterms:W3CDTF">2019-04-08T04:29:00Z</dcterms:modified>
</cp:coreProperties>
</file>