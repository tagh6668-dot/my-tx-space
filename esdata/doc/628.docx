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E01899"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rtl/>
          <w:lang w:bidi="fa-IR"/>
        </w:rPr>
      </w:pPr>
    </w:p>
    <w:p w:rsidR="00516CE0" w:rsidP="009C031E" w:rsidRDefault="00516CE0">
      <w:pPr>
        <w:spacing w:line="240" w:lineRule="auto"/>
        <w:ind w:right="283" w:firstLine="0"/>
        <w:jc w:val="both"/>
        <w:rPr>
          <w:rFonts w:eastAsia="SimSun"/>
          <w:b/>
          <w:bCs/>
          <w:sz w:val="28"/>
          <w:rtl/>
          <w:lang w:eastAsia="zh-CN" w:bidi="fa-IR"/>
        </w:rPr>
      </w:pPr>
      <w:r>
        <w:rPr>
          <w:rFonts w:hint="cs" w:eastAsia="SimSun"/>
          <w:b/>
          <w:bCs/>
          <w:sz w:val="28"/>
          <w:rtl/>
          <w:lang w:eastAsia="zh-CN" w:bidi="fa-IR"/>
        </w:rPr>
        <w:t xml:space="preserve">جناب آقای </w:t>
      </w:r>
      <w:r w:rsidR="009C031E">
        <w:rPr>
          <w:rFonts w:hint="cs" w:eastAsia="SimSun"/>
          <w:b/>
          <w:bCs/>
          <w:sz w:val="28"/>
          <w:rtl/>
          <w:lang w:eastAsia="zh-CN" w:bidi="fa-IR"/>
        </w:rPr>
        <w:t>دکتر ماری جوزه اوسردکار</w:t>
      </w:r>
    </w:p>
    <w:p w:rsidR="009C031E" w:rsidP="009C031E" w:rsidRDefault="009C031E">
      <w:pPr>
        <w:spacing w:line="240" w:lineRule="auto"/>
        <w:ind w:right="283" w:firstLine="0"/>
        <w:jc w:val="both"/>
        <w:rPr>
          <w:rFonts w:eastAsia="SimSun"/>
          <w:b/>
          <w:bCs/>
          <w:sz w:val="28"/>
          <w:lang w:eastAsia="zh-CN" w:bidi="fa-IR"/>
        </w:rPr>
      </w:pPr>
      <w:r>
        <w:rPr>
          <w:rFonts w:hint="cs" w:eastAsia="SimSun"/>
          <w:b/>
          <w:bCs/>
          <w:sz w:val="28"/>
          <w:rtl/>
          <w:lang w:eastAsia="zh-CN" w:bidi="fa-IR"/>
        </w:rPr>
        <w:t xml:space="preserve">عضو </w:t>
      </w:r>
      <w:r w:rsidR="00516CE0">
        <w:rPr>
          <w:rFonts w:hint="cs" w:eastAsia="SimSun"/>
          <w:b/>
          <w:bCs/>
          <w:sz w:val="28"/>
          <w:rtl/>
          <w:lang w:eastAsia="zh-CN" w:bidi="fa-IR"/>
        </w:rPr>
        <w:t>محترم</w:t>
      </w:r>
      <w:r>
        <w:rPr>
          <w:rFonts w:hint="cs" w:eastAsia="SimSun"/>
          <w:b/>
          <w:bCs/>
          <w:sz w:val="28"/>
          <w:rtl/>
          <w:lang w:eastAsia="zh-CN" w:bidi="fa-IR"/>
        </w:rPr>
        <w:t xml:space="preserve"> دانشکده الهیات دانشگاه لوبلیانا</w:t>
      </w:r>
    </w:p>
    <w:p w:rsidR="009C031E" w:rsidP="000C2246" w:rsidRDefault="009C031E">
      <w:pPr>
        <w:tabs>
          <w:tab w:val="left" w:pos="8760"/>
        </w:tabs>
        <w:spacing w:line="240" w:lineRule="auto"/>
        <w:ind w:right="-142" w:firstLine="0"/>
        <w:jc w:val="both"/>
        <w:rPr>
          <w:rFonts w:ascii="Garamond" w:hAnsi="Garamond" w:cs="Garamond"/>
          <w:sz w:val="28"/>
          <w:rtl/>
          <w:lang w:bidi="fa-IR"/>
        </w:rPr>
      </w:pPr>
    </w:p>
    <w:p w:rsidRPr="0032075B" w:rsidR="000C2246" w:rsidP="000C2246" w:rsidRDefault="000C2246">
      <w:pPr>
        <w:tabs>
          <w:tab w:val="left" w:pos="8760"/>
        </w:tabs>
        <w:spacing w:line="240" w:lineRule="auto"/>
        <w:ind w:right="-142" w:firstLine="0"/>
        <w:jc w:val="both"/>
        <w:rPr>
          <w:rFonts w:eastAsia="SimSun"/>
          <w:b/>
          <w:bCs/>
          <w:sz w:val="28"/>
          <w:rtl/>
          <w:lang w:eastAsia="zh-CN" w:bidi="fa-IR"/>
        </w:rPr>
      </w:pPr>
      <w:r w:rsidRPr="00E01899">
        <w:rPr>
          <w:rFonts w:eastAsia="SimSun"/>
          <w:b/>
          <w:bCs/>
          <w:sz w:val="28"/>
          <w:rtl/>
          <w:lang w:eastAsia="zh-CN" w:bidi="fa-IR"/>
        </w:rPr>
        <w:t>با</w:t>
      </w:r>
      <w:r w:rsidRPr="00E01899">
        <w:rPr>
          <w:rFonts w:hint="cs" w:eastAsia="SimSun"/>
          <w:b/>
          <w:bCs/>
          <w:sz w:val="28"/>
          <w:rtl/>
          <w:lang w:eastAsia="zh-CN" w:bidi="fa-IR"/>
        </w:rPr>
        <w:t xml:space="preserve"> سلام واحترام</w:t>
      </w:r>
      <w:r>
        <w:rPr>
          <w:rFonts w:hint="cs" w:eastAsia="SimSun"/>
          <w:b/>
          <w:bCs/>
          <w:sz w:val="28"/>
          <w:rtl/>
          <w:lang w:eastAsia="zh-CN" w:bidi="fa-IR"/>
        </w:rPr>
        <w:t>؛</w:t>
      </w:r>
    </w:p>
    <w:p w:rsidR="009B3D21" w:rsidP="009C031E" w:rsidRDefault="009C031E">
      <w:pPr>
        <w:tabs>
          <w:tab w:val="clear" w:pos="284"/>
          <w:tab w:val="left" w:pos="720"/>
        </w:tabs>
        <w:spacing w:after="200" w:line="240" w:lineRule="auto"/>
        <w:ind w:firstLine="0"/>
        <w:jc w:val="both"/>
        <w:rPr>
          <w:rFonts w:eastAsia="SimSun"/>
          <w:sz w:val="28"/>
          <w:rtl/>
          <w:lang w:eastAsia="zh-CN" w:bidi="fa-IR"/>
        </w:rPr>
      </w:pPr>
      <w:r>
        <w:rPr>
          <w:rFonts w:hint="cs" w:eastAsia="SimSun"/>
          <w:sz w:val="28"/>
          <w:rtl/>
          <w:lang w:eastAsia="zh-CN" w:bidi="fa-IR"/>
        </w:rPr>
        <w:t xml:space="preserve">ایمیل  جنابعالی را دریافت نمودم. ضمن تشکر از ارسال برنامه کنفرانس </w:t>
      </w:r>
      <w:r w:rsidR="006C1C98">
        <w:rPr>
          <w:rFonts w:hint="cs" w:eastAsia="SimSun"/>
          <w:sz w:val="28"/>
          <w:rtl/>
          <w:lang w:eastAsia="zh-CN" w:bidi="fa-IR"/>
        </w:rPr>
        <w:t xml:space="preserve"> ، </w:t>
      </w:r>
      <w:r>
        <w:rPr>
          <w:rFonts w:hint="cs" w:eastAsia="SimSun"/>
          <w:sz w:val="28"/>
          <w:rtl/>
          <w:lang w:eastAsia="zh-CN" w:bidi="fa-IR"/>
        </w:rPr>
        <w:t xml:space="preserve">موارد زیر در خصوص برنامه تنظیم شده را به استحضارتان می رسانم؛ </w:t>
      </w:r>
    </w:p>
    <w:p w:rsidR="006C1C98" w:rsidP="00887F91" w:rsidRDefault="009C031E">
      <w:pPr>
        <w:pStyle w:val="ListParagraph"/>
        <w:numPr>
          <w:ilvl w:val="0"/>
          <w:numId w:val="15"/>
        </w:numPr>
        <w:tabs>
          <w:tab w:val="clear" w:pos="284"/>
          <w:tab w:val="left" w:pos="720"/>
        </w:tabs>
        <w:spacing w:after="200" w:line="240" w:lineRule="auto"/>
        <w:jc w:val="both"/>
        <w:rPr>
          <w:rFonts w:eastAsia="SimSun"/>
          <w:sz w:val="28"/>
          <w:lang w:eastAsia="zh-CN" w:bidi="fa-IR"/>
        </w:rPr>
      </w:pPr>
      <w:r>
        <w:rPr>
          <w:rFonts w:hint="cs" w:eastAsia="SimSun"/>
          <w:sz w:val="28"/>
          <w:rtl/>
          <w:lang w:eastAsia="zh-CN" w:bidi="fa-IR"/>
        </w:rPr>
        <w:t>از آنجا که</w:t>
      </w:r>
      <w:r w:rsidR="006C1C98">
        <w:rPr>
          <w:rFonts w:hint="cs" w:eastAsia="SimSun"/>
          <w:sz w:val="28"/>
          <w:rtl/>
          <w:lang w:eastAsia="zh-CN" w:bidi="fa-IR"/>
        </w:rPr>
        <w:t xml:space="preserve"> گفتگوهای بین ما و شما از اهمیت ویژه ای برای ما برخوردار است لطفا ترتیبی اتخاذ فرمایند تا استقلال برنامه گفتگوهای بین ما و شما حفظ گردد و تداخلی با سائر برنامه ها پیش نیاید.</w:t>
      </w:r>
    </w:p>
    <w:p w:rsidRPr="009C031E" w:rsidR="009C031E" w:rsidP="006C1C98" w:rsidRDefault="009C031E">
      <w:pPr>
        <w:pStyle w:val="ListParagraph"/>
        <w:numPr>
          <w:ilvl w:val="0"/>
          <w:numId w:val="15"/>
        </w:numPr>
        <w:tabs>
          <w:tab w:val="clear" w:pos="284"/>
          <w:tab w:val="left" w:pos="720"/>
        </w:tabs>
        <w:spacing w:after="200" w:line="240" w:lineRule="auto"/>
        <w:jc w:val="both"/>
        <w:rPr>
          <w:rFonts w:eastAsia="SimSun"/>
          <w:sz w:val="28"/>
          <w:rtl/>
          <w:lang w:eastAsia="zh-CN" w:bidi="fa-IR"/>
        </w:rPr>
      </w:pPr>
      <w:r>
        <w:rPr>
          <w:rFonts w:hint="cs" w:eastAsia="SimSun"/>
          <w:sz w:val="28"/>
          <w:rtl/>
          <w:lang w:eastAsia="zh-CN" w:bidi="fa-IR"/>
        </w:rPr>
        <w:t xml:space="preserve"> </w:t>
      </w:r>
      <w:r w:rsidR="006C1C98">
        <w:rPr>
          <w:rFonts w:hint="cs" w:eastAsia="SimSun"/>
          <w:sz w:val="28"/>
          <w:rtl/>
          <w:lang w:eastAsia="zh-CN" w:bidi="fa-IR"/>
        </w:rPr>
        <w:t xml:space="preserve">شایسته است در مراسم افتتاحیه </w:t>
      </w:r>
      <w:r>
        <w:rPr>
          <w:rFonts w:hint="cs" w:eastAsia="SimSun"/>
          <w:sz w:val="28"/>
          <w:rtl/>
          <w:lang w:eastAsia="zh-CN" w:bidi="fa-IR"/>
        </w:rPr>
        <w:t>برنامه دور سوم گفتگوی دینی بین ما و شما</w:t>
      </w:r>
      <w:r w:rsidR="006C1C98">
        <w:rPr>
          <w:rFonts w:hint="cs" w:eastAsia="SimSun"/>
          <w:sz w:val="28"/>
          <w:rtl/>
          <w:lang w:eastAsia="zh-CN" w:bidi="fa-IR"/>
        </w:rPr>
        <w:t xml:space="preserve"> در</w:t>
      </w:r>
      <w:r>
        <w:rPr>
          <w:rFonts w:hint="cs" w:eastAsia="SimSun"/>
          <w:sz w:val="28"/>
          <w:rtl/>
          <w:lang w:eastAsia="zh-CN" w:bidi="fa-IR"/>
        </w:rPr>
        <w:t xml:space="preserve"> روز سه شنبه اول اکتبر </w:t>
      </w:r>
      <w:r w:rsidR="006C1C98">
        <w:rPr>
          <w:rFonts w:hint="cs" w:eastAsia="SimSun"/>
          <w:sz w:val="28"/>
          <w:rtl/>
          <w:lang w:eastAsia="zh-CN" w:bidi="fa-IR"/>
        </w:rPr>
        <w:t>، چند دقیقه سخنرانی</w:t>
      </w:r>
      <w:r>
        <w:rPr>
          <w:rFonts w:hint="cs" w:eastAsia="SimSun"/>
          <w:sz w:val="28"/>
          <w:rtl/>
          <w:lang w:eastAsia="zh-CN" w:bidi="fa-IR"/>
        </w:rPr>
        <w:t xml:space="preserve"> در اختیار اینجانب به عنوان رئیس مرکز و رئیس هیات ایرانی در نظر گرفته شود.</w:t>
      </w:r>
    </w:p>
    <w:p w:rsidR="009C031E" w:rsidP="00887F91" w:rsidRDefault="009C031E">
      <w:pPr>
        <w:pStyle w:val="ListParagraph"/>
        <w:numPr>
          <w:ilvl w:val="0"/>
          <w:numId w:val="15"/>
        </w:numPr>
        <w:tabs>
          <w:tab w:val="clear" w:pos="284"/>
          <w:tab w:val="left" w:pos="720"/>
        </w:tabs>
        <w:spacing w:after="200" w:line="240" w:lineRule="auto"/>
        <w:jc w:val="both"/>
        <w:rPr>
          <w:rFonts w:eastAsia="SimSun"/>
          <w:sz w:val="28"/>
          <w:lang w:eastAsia="zh-CN" w:bidi="fa-IR"/>
        </w:rPr>
      </w:pPr>
      <w:r w:rsidRPr="009C031E">
        <w:rPr>
          <w:rFonts w:hint="cs" w:eastAsia="SimSun"/>
          <w:sz w:val="28"/>
          <w:rtl/>
          <w:lang w:eastAsia="zh-CN" w:bidi="fa-IR"/>
        </w:rPr>
        <w:t xml:space="preserve">اعضای هیات ایرانی </w:t>
      </w:r>
      <w:r w:rsidR="00887F91">
        <w:rPr>
          <w:rFonts w:hint="cs" w:eastAsia="SimSun"/>
          <w:sz w:val="28"/>
          <w:rtl/>
          <w:lang w:eastAsia="zh-CN" w:bidi="fa-IR"/>
        </w:rPr>
        <w:t>همراه اینجانب شامل آقایان دکتر علی مشهدی، دکتر حمید رضا شریعتمداری و دکتر طاهر امینی گستانی</w:t>
      </w:r>
      <w:r w:rsidRPr="009C031E">
        <w:rPr>
          <w:rFonts w:hint="cs" w:eastAsia="SimSun"/>
          <w:sz w:val="28"/>
          <w:rtl/>
          <w:lang w:eastAsia="zh-CN" w:bidi="fa-IR"/>
        </w:rPr>
        <w:t xml:space="preserve"> می باش</w:t>
      </w:r>
      <w:r w:rsidR="006C1C98">
        <w:rPr>
          <w:rFonts w:hint="cs" w:eastAsia="SimSun"/>
          <w:sz w:val="28"/>
          <w:rtl/>
          <w:lang w:eastAsia="zh-CN" w:bidi="fa-IR"/>
        </w:rPr>
        <w:t>ن</w:t>
      </w:r>
      <w:r w:rsidRPr="009C031E">
        <w:rPr>
          <w:rFonts w:hint="cs" w:eastAsia="SimSun"/>
          <w:sz w:val="28"/>
          <w:rtl/>
          <w:lang w:eastAsia="zh-CN" w:bidi="fa-IR"/>
        </w:rPr>
        <w:t>د.</w:t>
      </w:r>
      <w:r w:rsidR="00887F91">
        <w:rPr>
          <w:rFonts w:hint="cs" w:eastAsia="SimSun"/>
          <w:sz w:val="28"/>
          <w:rtl/>
          <w:lang w:eastAsia="zh-CN" w:bidi="fa-IR"/>
        </w:rPr>
        <w:t xml:space="preserve"> (رزومه ها به پیوست است)</w:t>
      </w:r>
    </w:p>
    <w:p w:rsidRPr="009C031E" w:rsidR="009C031E" w:rsidP="006C1C98" w:rsidRDefault="009C031E">
      <w:pPr>
        <w:pStyle w:val="ListParagraph"/>
        <w:tabs>
          <w:tab w:val="clear" w:pos="284"/>
          <w:tab w:val="left" w:pos="720"/>
        </w:tabs>
        <w:spacing w:after="200" w:line="240" w:lineRule="auto"/>
        <w:ind w:firstLine="0"/>
        <w:jc w:val="both"/>
        <w:rPr>
          <w:rFonts w:eastAsia="SimSun"/>
          <w:sz w:val="28"/>
          <w:rtl/>
          <w:lang w:eastAsia="zh-CN" w:bidi="fa-IR"/>
        </w:rPr>
      </w:pPr>
      <w:r w:rsidRPr="009C031E">
        <w:rPr>
          <w:rFonts w:hint="cs" w:eastAsia="SimSun"/>
          <w:sz w:val="28"/>
          <w:rtl/>
          <w:lang w:eastAsia="zh-CN" w:bidi="fa-IR"/>
        </w:rPr>
        <w:t xml:space="preserve">لذا وقت </w:t>
      </w:r>
      <w:r w:rsidR="006C1C98">
        <w:rPr>
          <w:rFonts w:hint="cs" w:eastAsia="SimSun"/>
          <w:sz w:val="28"/>
          <w:rtl/>
          <w:lang w:eastAsia="zh-CN" w:bidi="fa-IR"/>
        </w:rPr>
        <w:t>ارائه مقاله</w:t>
      </w:r>
      <w:r w:rsidRPr="009C031E">
        <w:rPr>
          <w:rFonts w:hint="cs" w:eastAsia="SimSun"/>
          <w:sz w:val="28"/>
          <w:rtl/>
          <w:lang w:eastAsia="zh-CN" w:bidi="fa-IR"/>
        </w:rPr>
        <w:t xml:space="preserve"> برای آقای دکتر شریعتمداری نیز در پنل چهارم در نظر گرفته شود</w:t>
      </w:r>
      <w:r w:rsidR="006C1C98">
        <w:rPr>
          <w:rFonts w:hint="cs" w:eastAsia="SimSun"/>
          <w:sz w:val="28"/>
          <w:rtl/>
          <w:lang w:eastAsia="zh-CN" w:bidi="fa-IR"/>
        </w:rPr>
        <w:t>.</w:t>
      </w:r>
      <w:r w:rsidRPr="009C031E">
        <w:rPr>
          <w:rFonts w:hint="cs" w:eastAsia="SimSun"/>
          <w:sz w:val="28"/>
          <w:rtl/>
          <w:lang w:eastAsia="zh-CN" w:bidi="fa-IR"/>
        </w:rPr>
        <w:t xml:space="preserve"> </w:t>
      </w:r>
      <w:r w:rsidR="00887F91">
        <w:rPr>
          <w:rFonts w:hint="cs" w:eastAsia="SimSun"/>
          <w:sz w:val="28"/>
          <w:rtl/>
          <w:lang w:eastAsia="zh-CN" w:bidi="fa-IR"/>
        </w:rPr>
        <w:t>(</w:t>
      </w:r>
      <w:r w:rsidRPr="009C031E">
        <w:rPr>
          <w:rFonts w:hint="cs" w:eastAsia="SimSun"/>
          <w:sz w:val="28"/>
          <w:rtl/>
          <w:lang w:eastAsia="zh-CN" w:bidi="fa-IR"/>
        </w:rPr>
        <w:t xml:space="preserve">چکیده </w:t>
      </w:r>
      <w:r w:rsidR="00887F91">
        <w:rPr>
          <w:rFonts w:hint="cs" w:eastAsia="SimSun"/>
          <w:sz w:val="28"/>
          <w:rtl/>
          <w:lang w:eastAsia="zh-CN" w:bidi="fa-IR"/>
        </w:rPr>
        <w:t xml:space="preserve">4 </w:t>
      </w:r>
      <w:r w:rsidRPr="009C031E">
        <w:rPr>
          <w:rFonts w:hint="cs" w:eastAsia="SimSun"/>
          <w:sz w:val="28"/>
          <w:rtl/>
          <w:lang w:eastAsia="zh-CN" w:bidi="fa-IR"/>
        </w:rPr>
        <w:t>مقاله به پیوست است</w:t>
      </w:r>
      <w:r w:rsidR="00887F91">
        <w:rPr>
          <w:rFonts w:hint="cs" w:eastAsia="SimSun"/>
          <w:sz w:val="28"/>
          <w:rtl/>
          <w:lang w:eastAsia="zh-CN" w:bidi="fa-IR"/>
        </w:rPr>
        <w:t>)</w:t>
      </w:r>
      <w:r w:rsidRPr="009C031E">
        <w:rPr>
          <w:rFonts w:hint="cs" w:eastAsia="SimSun"/>
          <w:sz w:val="28"/>
          <w:rtl/>
          <w:lang w:eastAsia="zh-CN" w:bidi="fa-IR"/>
        </w:rPr>
        <w:t>.</w:t>
      </w:r>
    </w:p>
    <w:p w:rsidR="009C031E" w:rsidP="009C031E" w:rsidRDefault="009C031E">
      <w:pPr>
        <w:tabs>
          <w:tab w:val="clear" w:pos="284"/>
          <w:tab w:val="left" w:pos="720"/>
        </w:tabs>
        <w:spacing w:after="200" w:line="240" w:lineRule="auto"/>
        <w:ind w:firstLine="0"/>
        <w:jc w:val="both"/>
        <w:rPr>
          <w:rFonts w:ascii="Calibri" w:hAnsi="Calibri"/>
          <w:szCs w:val="24"/>
          <w:rtl/>
        </w:rPr>
      </w:pPr>
      <w:r>
        <w:rPr>
          <w:rFonts w:hint="cs" w:eastAsia="SimSun"/>
          <w:sz w:val="28"/>
          <w:rtl/>
          <w:lang w:eastAsia="zh-CN" w:bidi="fa-IR"/>
        </w:rPr>
        <w:t xml:space="preserve">همچنین در اولین فرصت </w:t>
      </w:r>
      <w:r w:rsidR="006C1C98">
        <w:rPr>
          <w:rFonts w:hint="cs" w:eastAsia="SimSun"/>
          <w:sz w:val="28"/>
          <w:rtl/>
          <w:lang w:eastAsia="zh-CN" w:bidi="fa-IR"/>
        </w:rPr>
        <w:t xml:space="preserve">، </w:t>
      </w:r>
      <w:r>
        <w:rPr>
          <w:rFonts w:hint="cs" w:eastAsia="SimSun"/>
          <w:sz w:val="28"/>
          <w:rtl/>
          <w:lang w:eastAsia="zh-CN" w:bidi="fa-IR"/>
        </w:rPr>
        <w:t>اطلاعات پروازی را خدمتتان  اطلاع خواهیم داد.</w:t>
      </w:r>
    </w:p>
    <w:p w:rsidRPr="006C1C98" w:rsidR="006C1C98" w:rsidP="009C031E" w:rsidRDefault="006C1C98">
      <w:pPr>
        <w:tabs>
          <w:tab w:val="clear" w:pos="284"/>
          <w:tab w:val="left" w:pos="720"/>
        </w:tabs>
        <w:spacing w:after="200" w:line="240" w:lineRule="auto"/>
        <w:ind w:firstLine="0"/>
        <w:jc w:val="both"/>
        <w:rPr>
          <w:rFonts w:ascii="Calibri" w:hAnsi="Calibri"/>
          <w:sz w:val="28"/>
          <w:rtl/>
        </w:rPr>
      </w:pPr>
      <w:r w:rsidRPr="006C1C98">
        <w:rPr>
          <w:rFonts w:hint="cs" w:ascii="Calibri" w:hAnsi="Calibri"/>
          <w:sz w:val="28"/>
          <w:rtl/>
        </w:rPr>
        <w:t>فرصت را مغتنم شمرده و ضمن تجدید احترامات فائقه ، سلامت و موفقیت روزافزون جنابعالی و همکاران محترم را آرزو می نمایم. به امید دیدار</w:t>
      </w:r>
    </w:p>
    <w:p w:rsidRPr="00550E25" w:rsidR="009B3D21" w:rsidP="009B3D21" w:rsidRDefault="00887F91">
      <w:pPr>
        <w:tabs>
          <w:tab w:val="clear" w:pos="284"/>
          <w:tab w:val="left" w:pos="720"/>
        </w:tabs>
        <w:spacing w:after="200" w:line="240" w:lineRule="auto"/>
        <w:ind w:left="3600" w:firstLine="0"/>
        <w:jc w:val="center"/>
        <w:rPr>
          <w:rFonts w:ascii="Calibri" w:hAnsi="Calibri"/>
          <w:b/>
          <w:bCs/>
          <w:sz w:val="28"/>
          <w:rtl/>
        </w:rPr>
      </w:pPr>
      <w:r>
        <w:rPr>
          <w:rFonts w:hint="cs" w:ascii="Calibri" w:hAnsi="Calibri"/>
          <w:b/>
          <w:bCs/>
          <w:sz w:val="28"/>
          <w:rtl/>
        </w:rPr>
        <w:t>د.</w:t>
      </w:r>
      <w:r w:rsidRPr="00550E25" w:rsidR="009B3D21">
        <w:rPr>
          <w:rFonts w:hint="cs" w:ascii="Calibri" w:hAnsi="Calibri"/>
          <w:b/>
          <w:bCs/>
          <w:sz w:val="28"/>
          <w:rtl/>
        </w:rPr>
        <w:t>محمد مهدی تسخیری</w:t>
      </w:r>
    </w:p>
    <w:p w:rsidRPr="000C2246" w:rsidR="00517688" w:rsidP="000C2246" w:rsidRDefault="009B3D21">
      <w:pPr>
        <w:tabs>
          <w:tab w:val="clear" w:pos="284"/>
          <w:tab w:val="left" w:pos="720"/>
        </w:tabs>
        <w:spacing w:after="200" w:line="240" w:lineRule="auto"/>
        <w:ind w:left="3600" w:firstLine="0"/>
        <w:jc w:val="center"/>
        <w:rPr>
          <w:rFonts w:ascii="Calibri" w:hAnsi="Calibri"/>
          <w:b/>
          <w:bCs/>
          <w:szCs w:val="24"/>
          <w:rtl/>
        </w:rPr>
      </w:pPr>
      <w:r w:rsidRPr="00550E25">
        <w:rPr>
          <w:rFonts w:hint="cs" w:ascii="Calibri" w:hAnsi="Calibri"/>
          <w:b/>
          <w:bCs/>
          <w:sz w:val="28"/>
          <w:rtl/>
        </w:rPr>
        <w:t>رئیس مرکز گفتگوی ادیان و فرهنگها</w:t>
      </w:r>
    </w:p>
    <w:sectPr w:rsidRPr="000C2246" w:rsidR="00517688" w:rsidSect="004E11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6F12" w:rsidRDefault="00F76F12">
      <w:r>
        <w:separator/>
      </w:r>
    </w:p>
  </w:endnote>
  <w:endnote w:type="continuationSeparator" w:id="0">
    <w:p w:rsidR="00F76F12" w:rsidRDefault="00F76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D03" w:rsidRDefault="00563D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D03" w:rsidRDefault="00563D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D03" w:rsidRDefault="00563D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6F12" w:rsidRDefault="00F76F12">
      <w:r>
        <w:separator/>
      </w:r>
    </w:p>
  </w:footnote>
  <w:footnote w:type="continuationSeparator" w:id="0">
    <w:p w:rsidR="00F76F12" w:rsidRDefault="00F76F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2398" w:rsidRDefault="00F76F12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446.15pt;height:656.4pt;z-index:-251658752;mso-position-horizontal:center;mso-position-horizontal-relative:margin;mso-position-vertical:center;mso-position-vertical-relative:margin" o:spid="_x0000_s2065" o:allowincell="f" type="#_x0000_t75">
          <v:imagedata o:title="Clip_2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FA6" w:rsidRDefault="004E110C">
    <w:pPr>
      <w:pStyle w:val="Header"/>
    </w:pP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editId="164F9D1F" wp14:anchorId="0D29C3F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2398" w:rsidRDefault="00F76F12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46.15pt;height:656.4pt;z-index:-251659776;mso-position-horizontal:center;mso-position-horizontal-relative:margin;mso-position-vertical:center;mso-position-vertical-relative:margin" o:spid="_x0000_s2064" o:allowincell="f" type="#_x0000_t75">
          <v:imagedata o:title="Clip_2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62493"/>
    <w:multiLevelType w:val="hybridMultilevel"/>
    <w:tmpl w:val="938A8F38"/>
    <w:lvl w:ilvl="0" w:tplc="37BC86D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80530CE"/>
    <w:multiLevelType w:val="hybridMultilevel"/>
    <w:tmpl w:val="7C040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44898"/>
    <w:multiLevelType w:val="hybridMultilevel"/>
    <w:tmpl w:val="F796B6F0"/>
    <w:lvl w:ilvl="0" w:tplc="76D2D4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CEF2C50"/>
    <w:multiLevelType w:val="hybridMultilevel"/>
    <w:tmpl w:val="CB6A1C06"/>
    <w:lvl w:ilvl="0" w:tplc="A094B75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43BB7"/>
    <w:multiLevelType w:val="hybridMultilevel"/>
    <w:tmpl w:val="41A47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509F1"/>
    <w:multiLevelType w:val="hybridMultilevel"/>
    <w:tmpl w:val="70EEF012"/>
    <w:lvl w:ilvl="0" w:tplc="67C69C2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F7534DA"/>
    <w:multiLevelType w:val="hybridMultilevel"/>
    <w:tmpl w:val="259C2678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4B390F6B"/>
    <w:multiLevelType w:val="hybridMultilevel"/>
    <w:tmpl w:val="A028ADE0"/>
    <w:lvl w:ilvl="0" w:tplc="780241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25148"/>
    <w:multiLevelType w:val="hybridMultilevel"/>
    <w:tmpl w:val="8EF6E776"/>
    <w:lvl w:ilvl="0" w:tplc="F2EA93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59B7425"/>
    <w:multiLevelType w:val="hybridMultilevel"/>
    <w:tmpl w:val="C80646D6"/>
    <w:lvl w:ilvl="0" w:tplc="F0DCE18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D013045"/>
    <w:multiLevelType w:val="hybridMultilevel"/>
    <w:tmpl w:val="E7B227C2"/>
    <w:lvl w:ilvl="0" w:tplc="304E9E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A20609"/>
    <w:multiLevelType w:val="hybridMultilevel"/>
    <w:tmpl w:val="A0F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9F5B7A"/>
    <w:multiLevelType w:val="hybridMultilevel"/>
    <w:tmpl w:val="DD267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F7180B"/>
    <w:multiLevelType w:val="hybridMultilevel"/>
    <w:tmpl w:val="8796F7E0"/>
    <w:lvl w:ilvl="0" w:tplc="1CF68F94">
      <w:numFmt w:val="bullet"/>
      <w:lvlText w:val="-"/>
      <w:lvlJc w:val="left"/>
      <w:pPr>
        <w:ind w:left="720" w:hanging="360"/>
      </w:pPr>
      <w:rPr>
        <w:rFonts w:ascii="Tahoma" w:eastAsia="Times New Roman" w:hAnsi="Tahoma" w:cs="B Nazani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7"/>
  </w:num>
  <w:num w:numId="4">
    <w:abstractNumId w:val="6"/>
  </w:num>
  <w:num w:numId="5">
    <w:abstractNumId w:val="5"/>
  </w:num>
  <w:num w:numId="6">
    <w:abstractNumId w:val="13"/>
  </w:num>
  <w:num w:numId="7">
    <w:abstractNumId w:val="10"/>
  </w:num>
  <w:num w:numId="8">
    <w:abstractNumId w:val="9"/>
  </w:num>
  <w:num w:numId="9">
    <w:abstractNumId w:val="3"/>
  </w:num>
  <w:num w:numId="10">
    <w:abstractNumId w:val="0"/>
  </w:num>
  <w:num w:numId="11">
    <w:abstractNumId w:val="1"/>
  </w:num>
  <w:num w:numId="12">
    <w:abstractNumId w:val="11"/>
  </w:num>
  <w:num w:numId="13">
    <w:abstractNumId w:val="2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0C"/>
    <w:rsid w:val="00000988"/>
    <w:rsid w:val="00005168"/>
    <w:rsid w:val="00010180"/>
    <w:rsid w:val="000141B9"/>
    <w:rsid w:val="00017546"/>
    <w:rsid w:val="000261B6"/>
    <w:rsid w:val="0002630B"/>
    <w:rsid w:val="00035572"/>
    <w:rsid w:val="00046113"/>
    <w:rsid w:val="00046BF7"/>
    <w:rsid w:val="0006522C"/>
    <w:rsid w:val="0006632B"/>
    <w:rsid w:val="00072398"/>
    <w:rsid w:val="0007339B"/>
    <w:rsid w:val="00082941"/>
    <w:rsid w:val="00091FF9"/>
    <w:rsid w:val="000955C0"/>
    <w:rsid w:val="0009631A"/>
    <w:rsid w:val="0009756A"/>
    <w:rsid w:val="000A13E2"/>
    <w:rsid w:val="000A1801"/>
    <w:rsid w:val="000A6841"/>
    <w:rsid w:val="000A7192"/>
    <w:rsid w:val="000C2246"/>
    <w:rsid w:val="000D3408"/>
    <w:rsid w:val="000D5B02"/>
    <w:rsid w:val="000E4B01"/>
    <w:rsid w:val="000F0914"/>
    <w:rsid w:val="000F2C73"/>
    <w:rsid w:val="00101296"/>
    <w:rsid w:val="0011154D"/>
    <w:rsid w:val="00121CDD"/>
    <w:rsid w:val="001273D6"/>
    <w:rsid w:val="00132C19"/>
    <w:rsid w:val="001331A4"/>
    <w:rsid w:val="00144742"/>
    <w:rsid w:val="001457AB"/>
    <w:rsid w:val="0015294B"/>
    <w:rsid w:val="001649BC"/>
    <w:rsid w:val="00167773"/>
    <w:rsid w:val="00170B19"/>
    <w:rsid w:val="00171EC4"/>
    <w:rsid w:val="0018052E"/>
    <w:rsid w:val="001861E2"/>
    <w:rsid w:val="001904BD"/>
    <w:rsid w:val="001948C3"/>
    <w:rsid w:val="001A2526"/>
    <w:rsid w:val="001A356F"/>
    <w:rsid w:val="001A4E7A"/>
    <w:rsid w:val="001A5EEA"/>
    <w:rsid w:val="001B639E"/>
    <w:rsid w:val="001C17C3"/>
    <w:rsid w:val="001C41B1"/>
    <w:rsid w:val="001C5EC0"/>
    <w:rsid w:val="001D2445"/>
    <w:rsid w:val="001D6087"/>
    <w:rsid w:val="001F2764"/>
    <w:rsid w:val="00212FFC"/>
    <w:rsid w:val="002156A5"/>
    <w:rsid w:val="00221A22"/>
    <w:rsid w:val="00222A3A"/>
    <w:rsid w:val="002233B8"/>
    <w:rsid w:val="002243AB"/>
    <w:rsid w:val="00233123"/>
    <w:rsid w:val="0023715B"/>
    <w:rsid w:val="002519BD"/>
    <w:rsid w:val="002544DE"/>
    <w:rsid w:val="00260914"/>
    <w:rsid w:val="0027212B"/>
    <w:rsid w:val="00273032"/>
    <w:rsid w:val="002736D6"/>
    <w:rsid w:val="00285FDE"/>
    <w:rsid w:val="00290F45"/>
    <w:rsid w:val="0029409D"/>
    <w:rsid w:val="00296A28"/>
    <w:rsid w:val="002A2473"/>
    <w:rsid w:val="002B1A54"/>
    <w:rsid w:val="002B2DE3"/>
    <w:rsid w:val="002B6488"/>
    <w:rsid w:val="002B6D21"/>
    <w:rsid w:val="002C4B33"/>
    <w:rsid w:val="002C6D7F"/>
    <w:rsid w:val="002C72A3"/>
    <w:rsid w:val="002C75A8"/>
    <w:rsid w:val="002C75B5"/>
    <w:rsid w:val="002D71C9"/>
    <w:rsid w:val="002F0D12"/>
    <w:rsid w:val="002F3223"/>
    <w:rsid w:val="002F58B4"/>
    <w:rsid w:val="00300BEB"/>
    <w:rsid w:val="00305F19"/>
    <w:rsid w:val="003064C5"/>
    <w:rsid w:val="003121EC"/>
    <w:rsid w:val="0032075B"/>
    <w:rsid w:val="00322944"/>
    <w:rsid w:val="003254FC"/>
    <w:rsid w:val="00327B46"/>
    <w:rsid w:val="0033027E"/>
    <w:rsid w:val="0033069A"/>
    <w:rsid w:val="00332A19"/>
    <w:rsid w:val="003430F4"/>
    <w:rsid w:val="00347098"/>
    <w:rsid w:val="00352FEB"/>
    <w:rsid w:val="00355B25"/>
    <w:rsid w:val="003576A6"/>
    <w:rsid w:val="003708D3"/>
    <w:rsid w:val="00377A8A"/>
    <w:rsid w:val="00382B0A"/>
    <w:rsid w:val="003915AC"/>
    <w:rsid w:val="003935B3"/>
    <w:rsid w:val="00393EC6"/>
    <w:rsid w:val="00395739"/>
    <w:rsid w:val="003B104D"/>
    <w:rsid w:val="003B16FF"/>
    <w:rsid w:val="003C172D"/>
    <w:rsid w:val="003C75BF"/>
    <w:rsid w:val="003D32C6"/>
    <w:rsid w:val="003E1903"/>
    <w:rsid w:val="003E5D66"/>
    <w:rsid w:val="003F0F52"/>
    <w:rsid w:val="003F6D26"/>
    <w:rsid w:val="0042155C"/>
    <w:rsid w:val="00422748"/>
    <w:rsid w:val="00433A67"/>
    <w:rsid w:val="00437950"/>
    <w:rsid w:val="00441885"/>
    <w:rsid w:val="0045285A"/>
    <w:rsid w:val="00457F91"/>
    <w:rsid w:val="00461B09"/>
    <w:rsid w:val="00461D17"/>
    <w:rsid w:val="00462465"/>
    <w:rsid w:val="00467105"/>
    <w:rsid w:val="00475DCE"/>
    <w:rsid w:val="0048190C"/>
    <w:rsid w:val="00483790"/>
    <w:rsid w:val="00486B9C"/>
    <w:rsid w:val="00490755"/>
    <w:rsid w:val="004A1626"/>
    <w:rsid w:val="004A1FB8"/>
    <w:rsid w:val="004B3421"/>
    <w:rsid w:val="004C3AC4"/>
    <w:rsid w:val="004C69DB"/>
    <w:rsid w:val="004C7486"/>
    <w:rsid w:val="004C74CE"/>
    <w:rsid w:val="004D6DE9"/>
    <w:rsid w:val="004E110C"/>
    <w:rsid w:val="004E7C5C"/>
    <w:rsid w:val="004F1AF0"/>
    <w:rsid w:val="004F2928"/>
    <w:rsid w:val="004F4C8A"/>
    <w:rsid w:val="004F5952"/>
    <w:rsid w:val="004F60E0"/>
    <w:rsid w:val="004F732E"/>
    <w:rsid w:val="004F7C98"/>
    <w:rsid w:val="00504ED7"/>
    <w:rsid w:val="00510213"/>
    <w:rsid w:val="005157B0"/>
    <w:rsid w:val="00516CE0"/>
    <w:rsid w:val="00517688"/>
    <w:rsid w:val="00537F90"/>
    <w:rsid w:val="00543989"/>
    <w:rsid w:val="00544A13"/>
    <w:rsid w:val="00550AAA"/>
    <w:rsid w:val="00550E25"/>
    <w:rsid w:val="005602F4"/>
    <w:rsid w:val="00563D03"/>
    <w:rsid w:val="00574395"/>
    <w:rsid w:val="00576D04"/>
    <w:rsid w:val="00597709"/>
    <w:rsid w:val="005A1B7D"/>
    <w:rsid w:val="005A214D"/>
    <w:rsid w:val="005A2E40"/>
    <w:rsid w:val="005B72AF"/>
    <w:rsid w:val="005C334E"/>
    <w:rsid w:val="005C3BAC"/>
    <w:rsid w:val="005C6423"/>
    <w:rsid w:val="005D1211"/>
    <w:rsid w:val="005D1ADF"/>
    <w:rsid w:val="005D37F2"/>
    <w:rsid w:val="005D6F83"/>
    <w:rsid w:val="005E4D9B"/>
    <w:rsid w:val="005F30C7"/>
    <w:rsid w:val="005F4249"/>
    <w:rsid w:val="00606A6C"/>
    <w:rsid w:val="00606B4F"/>
    <w:rsid w:val="006302DA"/>
    <w:rsid w:val="00634B5F"/>
    <w:rsid w:val="00636110"/>
    <w:rsid w:val="00636DD4"/>
    <w:rsid w:val="00650331"/>
    <w:rsid w:val="0065035C"/>
    <w:rsid w:val="00651774"/>
    <w:rsid w:val="00654265"/>
    <w:rsid w:val="0066147B"/>
    <w:rsid w:val="00661721"/>
    <w:rsid w:val="00661CAE"/>
    <w:rsid w:val="006704C7"/>
    <w:rsid w:val="006744BF"/>
    <w:rsid w:val="00674663"/>
    <w:rsid w:val="00674F66"/>
    <w:rsid w:val="00676F91"/>
    <w:rsid w:val="00685D3E"/>
    <w:rsid w:val="00685FB5"/>
    <w:rsid w:val="006937F4"/>
    <w:rsid w:val="00696AC8"/>
    <w:rsid w:val="006A20FA"/>
    <w:rsid w:val="006A4421"/>
    <w:rsid w:val="006C1094"/>
    <w:rsid w:val="006C14D0"/>
    <w:rsid w:val="006C1C98"/>
    <w:rsid w:val="006E41E2"/>
    <w:rsid w:val="006E4DB5"/>
    <w:rsid w:val="006E6598"/>
    <w:rsid w:val="006E7EF5"/>
    <w:rsid w:val="006F1A96"/>
    <w:rsid w:val="006F1BE6"/>
    <w:rsid w:val="006F20A8"/>
    <w:rsid w:val="006F4017"/>
    <w:rsid w:val="00703550"/>
    <w:rsid w:val="007129CF"/>
    <w:rsid w:val="00714DFA"/>
    <w:rsid w:val="00716390"/>
    <w:rsid w:val="00720738"/>
    <w:rsid w:val="00721E76"/>
    <w:rsid w:val="00734508"/>
    <w:rsid w:val="00741854"/>
    <w:rsid w:val="007458D4"/>
    <w:rsid w:val="0075224C"/>
    <w:rsid w:val="00756235"/>
    <w:rsid w:val="007643F0"/>
    <w:rsid w:val="007657CF"/>
    <w:rsid w:val="0076778B"/>
    <w:rsid w:val="00777215"/>
    <w:rsid w:val="007878B2"/>
    <w:rsid w:val="00794975"/>
    <w:rsid w:val="00795BD3"/>
    <w:rsid w:val="007A2337"/>
    <w:rsid w:val="007C49EF"/>
    <w:rsid w:val="007C6AA9"/>
    <w:rsid w:val="007D13F7"/>
    <w:rsid w:val="007D6582"/>
    <w:rsid w:val="007E014E"/>
    <w:rsid w:val="007E2407"/>
    <w:rsid w:val="007F4B59"/>
    <w:rsid w:val="007F6D12"/>
    <w:rsid w:val="00810CF8"/>
    <w:rsid w:val="008176A4"/>
    <w:rsid w:val="00817C9E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52E5E"/>
    <w:rsid w:val="00856747"/>
    <w:rsid w:val="00861C02"/>
    <w:rsid w:val="00865B07"/>
    <w:rsid w:val="00867992"/>
    <w:rsid w:val="00867A90"/>
    <w:rsid w:val="00875711"/>
    <w:rsid w:val="00880913"/>
    <w:rsid w:val="00887E62"/>
    <w:rsid w:val="00887F91"/>
    <w:rsid w:val="00893DEF"/>
    <w:rsid w:val="008A5236"/>
    <w:rsid w:val="008B007D"/>
    <w:rsid w:val="008B5088"/>
    <w:rsid w:val="008C1995"/>
    <w:rsid w:val="008D4162"/>
    <w:rsid w:val="008E411B"/>
    <w:rsid w:val="008E7EF0"/>
    <w:rsid w:val="008F2354"/>
    <w:rsid w:val="008F2E7D"/>
    <w:rsid w:val="008F32A9"/>
    <w:rsid w:val="008F7992"/>
    <w:rsid w:val="00905328"/>
    <w:rsid w:val="00906F32"/>
    <w:rsid w:val="009127DB"/>
    <w:rsid w:val="00924335"/>
    <w:rsid w:val="00924F6F"/>
    <w:rsid w:val="00930AAB"/>
    <w:rsid w:val="009344E3"/>
    <w:rsid w:val="00943B6A"/>
    <w:rsid w:val="009441E7"/>
    <w:rsid w:val="009458B2"/>
    <w:rsid w:val="00946FB1"/>
    <w:rsid w:val="009501FA"/>
    <w:rsid w:val="00952285"/>
    <w:rsid w:val="00955917"/>
    <w:rsid w:val="00962099"/>
    <w:rsid w:val="00981B87"/>
    <w:rsid w:val="0098320C"/>
    <w:rsid w:val="00984DB9"/>
    <w:rsid w:val="0098557E"/>
    <w:rsid w:val="009A0BE4"/>
    <w:rsid w:val="009A1B04"/>
    <w:rsid w:val="009A2446"/>
    <w:rsid w:val="009A2B0F"/>
    <w:rsid w:val="009A4E61"/>
    <w:rsid w:val="009A58D5"/>
    <w:rsid w:val="009B10D9"/>
    <w:rsid w:val="009B3D21"/>
    <w:rsid w:val="009B6C6F"/>
    <w:rsid w:val="009C031E"/>
    <w:rsid w:val="009D1136"/>
    <w:rsid w:val="009E69B5"/>
    <w:rsid w:val="009F1639"/>
    <w:rsid w:val="009F173E"/>
    <w:rsid w:val="009F227B"/>
    <w:rsid w:val="009F253C"/>
    <w:rsid w:val="00A01256"/>
    <w:rsid w:val="00A05F3A"/>
    <w:rsid w:val="00A07674"/>
    <w:rsid w:val="00A20E98"/>
    <w:rsid w:val="00A231C4"/>
    <w:rsid w:val="00A27F72"/>
    <w:rsid w:val="00A37B20"/>
    <w:rsid w:val="00A4166C"/>
    <w:rsid w:val="00A4474C"/>
    <w:rsid w:val="00A57350"/>
    <w:rsid w:val="00A64B11"/>
    <w:rsid w:val="00A70397"/>
    <w:rsid w:val="00A75216"/>
    <w:rsid w:val="00A80D88"/>
    <w:rsid w:val="00A824AE"/>
    <w:rsid w:val="00A87CC9"/>
    <w:rsid w:val="00AA3FCE"/>
    <w:rsid w:val="00AB03AF"/>
    <w:rsid w:val="00AB5220"/>
    <w:rsid w:val="00AB6359"/>
    <w:rsid w:val="00AB6E79"/>
    <w:rsid w:val="00AC08AF"/>
    <w:rsid w:val="00AC4597"/>
    <w:rsid w:val="00AE1D9C"/>
    <w:rsid w:val="00AE37FD"/>
    <w:rsid w:val="00AE4EE5"/>
    <w:rsid w:val="00B070B1"/>
    <w:rsid w:val="00B10208"/>
    <w:rsid w:val="00B137FC"/>
    <w:rsid w:val="00B23960"/>
    <w:rsid w:val="00B24E24"/>
    <w:rsid w:val="00B25D3B"/>
    <w:rsid w:val="00B26FC3"/>
    <w:rsid w:val="00B31A8F"/>
    <w:rsid w:val="00B331CB"/>
    <w:rsid w:val="00B33270"/>
    <w:rsid w:val="00B43E4E"/>
    <w:rsid w:val="00B51A6C"/>
    <w:rsid w:val="00B651E8"/>
    <w:rsid w:val="00B72A40"/>
    <w:rsid w:val="00B746F7"/>
    <w:rsid w:val="00B75A53"/>
    <w:rsid w:val="00B76D6A"/>
    <w:rsid w:val="00B92FA6"/>
    <w:rsid w:val="00B957FB"/>
    <w:rsid w:val="00BA11AF"/>
    <w:rsid w:val="00BA560B"/>
    <w:rsid w:val="00BA7F78"/>
    <w:rsid w:val="00BB08AF"/>
    <w:rsid w:val="00BB0A85"/>
    <w:rsid w:val="00BB36C5"/>
    <w:rsid w:val="00BB4149"/>
    <w:rsid w:val="00BC3DFA"/>
    <w:rsid w:val="00BC4F9E"/>
    <w:rsid w:val="00BC7BCB"/>
    <w:rsid w:val="00BD0117"/>
    <w:rsid w:val="00BD0F1F"/>
    <w:rsid w:val="00BD405B"/>
    <w:rsid w:val="00BD50F6"/>
    <w:rsid w:val="00BD643B"/>
    <w:rsid w:val="00BD7163"/>
    <w:rsid w:val="00BE0CC6"/>
    <w:rsid w:val="00BE12C6"/>
    <w:rsid w:val="00BE2331"/>
    <w:rsid w:val="00BE3539"/>
    <w:rsid w:val="00C01D33"/>
    <w:rsid w:val="00C02C65"/>
    <w:rsid w:val="00C04C2A"/>
    <w:rsid w:val="00C11288"/>
    <w:rsid w:val="00C11384"/>
    <w:rsid w:val="00C12174"/>
    <w:rsid w:val="00C21F7B"/>
    <w:rsid w:val="00C23404"/>
    <w:rsid w:val="00C23D1E"/>
    <w:rsid w:val="00C25CC3"/>
    <w:rsid w:val="00C27208"/>
    <w:rsid w:val="00C35CF3"/>
    <w:rsid w:val="00C4025C"/>
    <w:rsid w:val="00C46049"/>
    <w:rsid w:val="00C51D18"/>
    <w:rsid w:val="00C57056"/>
    <w:rsid w:val="00C63C71"/>
    <w:rsid w:val="00C71F43"/>
    <w:rsid w:val="00C72F57"/>
    <w:rsid w:val="00C76468"/>
    <w:rsid w:val="00C80E62"/>
    <w:rsid w:val="00C828A3"/>
    <w:rsid w:val="00C92E1F"/>
    <w:rsid w:val="00C94E0F"/>
    <w:rsid w:val="00C97425"/>
    <w:rsid w:val="00CA52E9"/>
    <w:rsid w:val="00CC1152"/>
    <w:rsid w:val="00CC50C7"/>
    <w:rsid w:val="00CC52B0"/>
    <w:rsid w:val="00CD6219"/>
    <w:rsid w:val="00CD6546"/>
    <w:rsid w:val="00CE7F9C"/>
    <w:rsid w:val="00CF0EAB"/>
    <w:rsid w:val="00CF3A8B"/>
    <w:rsid w:val="00D03D20"/>
    <w:rsid w:val="00D1002C"/>
    <w:rsid w:val="00D152E4"/>
    <w:rsid w:val="00D21F98"/>
    <w:rsid w:val="00D24761"/>
    <w:rsid w:val="00D251D8"/>
    <w:rsid w:val="00D415A8"/>
    <w:rsid w:val="00D41B43"/>
    <w:rsid w:val="00D41ECC"/>
    <w:rsid w:val="00D44C42"/>
    <w:rsid w:val="00D47E9A"/>
    <w:rsid w:val="00D52E39"/>
    <w:rsid w:val="00D54A33"/>
    <w:rsid w:val="00D56D93"/>
    <w:rsid w:val="00D6197B"/>
    <w:rsid w:val="00D6420D"/>
    <w:rsid w:val="00D67202"/>
    <w:rsid w:val="00D71166"/>
    <w:rsid w:val="00D72FAB"/>
    <w:rsid w:val="00D847C8"/>
    <w:rsid w:val="00D91AE5"/>
    <w:rsid w:val="00D93522"/>
    <w:rsid w:val="00DA4146"/>
    <w:rsid w:val="00DC33A3"/>
    <w:rsid w:val="00DD09D7"/>
    <w:rsid w:val="00DD125B"/>
    <w:rsid w:val="00DD72AB"/>
    <w:rsid w:val="00DD7945"/>
    <w:rsid w:val="00DE703D"/>
    <w:rsid w:val="00DE71DE"/>
    <w:rsid w:val="00DF2969"/>
    <w:rsid w:val="00DF2D22"/>
    <w:rsid w:val="00DF2F5E"/>
    <w:rsid w:val="00DF739F"/>
    <w:rsid w:val="00E01899"/>
    <w:rsid w:val="00E21F4B"/>
    <w:rsid w:val="00E26A69"/>
    <w:rsid w:val="00E43B9D"/>
    <w:rsid w:val="00E46E2A"/>
    <w:rsid w:val="00E535AC"/>
    <w:rsid w:val="00E5445B"/>
    <w:rsid w:val="00E7692E"/>
    <w:rsid w:val="00E76F4E"/>
    <w:rsid w:val="00E840D0"/>
    <w:rsid w:val="00E930C5"/>
    <w:rsid w:val="00E95D0A"/>
    <w:rsid w:val="00EB216D"/>
    <w:rsid w:val="00EB41AE"/>
    <w:rsid w:val="00ED6118"/>
    <w:rsid w:val="00EE551C"/>
    <w:rsid w:val="00EE65B4"/>
    <w:rsid w:val="00EF1B96"/>
    <w:rsid w:val="00EF42DA"/>
    <w:rsid w:val="00F00F25"/>
    <w:rsid w:val="00F04C9B"/>
    <w:rsid w:val="00F1051F"/>
    <w:rsid w:val="00F116EE"/>
    <w:rsid w:val="00F30036"/>
    <w:rsid w:val="00F44141"/>
    <w:rsid w:val="00F4759E"/>
    <w:rsid w:val="00F531AF"/>
    <w:rsid w:val="00F638BB"/>
    <w:rsid w:val="00F6559D"/>
    <w:rsid w:val="00F6639B"/>
    <w:rsid w:val="00F67C47"/>
    <w:rsid w:val="00F70384"/>
    <w:rsid w:val="00F76F12"/>
    <w:rsid w:val="00F80319"/>
    <w:rsid w:val="00F82C2B"/>
    <w:rsid w:val="00F8405E"/>
    <w:rsid w:val="00F859F1"/>
    <w:rsid w:val="00F873F9"/>
    <w:rsid w:val="00F90AE0"/>
    <w:rsid w:val="00F91BFE"/>
    <w:rsid w:val="00FA1B81"/>
    <w:rsid w:val="00FA1E2F"/>
    <w:rsid w:val="00FA36D1"/>
    <w:rsid w:val="00FA3954"/>
    <w:rsid w:val="00FB3A2F"/>
    <w:rsid w:val="00FB3D8A"/>
    <w:rsid w:val="00FB57B1"/>
    <w:rsid w:val="00FD2568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4:docId w14:val="26DE232B"/>
  <w15:docId w15:val="{E6E942B5-9A85-4057-80AC-687C8379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72F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E411B"/>
    <w:pPr>
      <w:tabs>
        <w:tab w:val="clear" w:pos="284"/>
      </w:tabs>
      <w:bidi w:val="0"/>
      <w:spacing w:before="100" w:beforeAutospacing="1" w:after="100" w:afterAutospacing="1" w:line="240" w:lineRule="auto"/>
      <w:ind w:firstLine="0"/>
      <w:jc w:val="left"/>
    </w:pPr>
    <w:rPr>
      <w:rFonts w:cs="Times New Roman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Morteza sabouri</cp:lastModifiedBy>
  <cp:revision>1</cp:revision>
  <cp:lastPrinted>2019-05-04T09:05:00Z</cp:lastPrinted>
  <dcterms:created xsi:type="dcterms:W3CDTF">2019-08-17T09:02:00Z</dcterms:created>
  <dcterms:modified xsi:type="dcterms:W3CDTF">2019-08-17T09:02:00Z</dcterms:modified>
</cp:coreProperties>
</file>