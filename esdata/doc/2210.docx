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C92" w:rsidRDefault="00D16580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  <w:r w:rsidRPr="00D16580">
        <w:rPr>
          <w:rFonts w:cs="B Nazanin"/>
          <w:b/>
          <w:bCs/>
          <w:noProof/>
          <w:sz w:val="16"/>
          <w:szCs w:val="16"/>
          <w:rtl/>
          <w:lang w:bidi="fa-I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43pt;margin-top:18pt;width:54pt;height:36pt;z-index:1">
            <v:imagedata r:id="rId5" o:title="ARM_SAZ9"/>
          </v:shape>
        </w:pict>
      </w:r>
    </w:p>
    <w:p w:rsidR="00BB4C92" w:rsidRDefault="006E641C" w:rsidP="00E41C97">
      <w:pPr>
        <w:spacing w:line="360" w:lineRule="auto"/>
        <w:jc w:val="center"/>
        <w:rPr>
          <w:rFonts w:cs="B Nazanin"/>
          <w:b/>
          <w:bCs/>
          <w:sz w:val="22"/>
          <w:szCs w:val="22"/>
          <w:rtl/>
          <w:lang w:bidi="fa-IR"/>
        </w:rPr>
      </w:pPr>
    </w:p>
    <w:p w:rsidR="00BB4C92" w:rsidRPr="00BB4C92" w:rsidRDefault="005222EC" w:rsidP="00E41C97">
      <w:pPr>
        <w:spacing w:line="360" w:lineRule="auto"/>
        <w:jc w:val="center"/>
        <w:rPr>
          <w:rFonts w:ascii="IranNastaliq" w:hAnsi="IranNastaliq" w:cs="IranNastaliq"/>
          <w:b/>
          <w:bCs/>
          <w:sz w:val="22"/>
          <w:szCs w:val="22"/>
          <w:rtl/>
          <w:lang w:bidi="fa-IR"/>
        </w:rPr>
      </w:pPr>
      <w:r>
        <w:rPr>
          <w:rFonts w:ascii="IranNastaliq" w:hAnsi="IranNastaliq" w:cs="IranNastaliq" w:hint="cs"/>
          <w:b/>
          <w:bCs/>
          <w:sz w:val="22"/>
          <w:szCs w:val="22"/>
          <w:rtl/>
          <w:lang w:bidi="fa-IR"/>
        </w:rPr>
        <w:t xml:space="preserve">             </w:t>
      </w:r>
      <w:r w:rsidRPr="00BB4C92">
        <w:rPr>
          <w:rFonts w:ascii="IranNastaliq" w:hAnsi="IranNastaliq" w:cs="IranNastaliq"/>
          <w:b/>
          <w:bCs/>
          <w:sz w:val="22"/>
          <w:szCs w:val="22"/>
          <w:rtl/>
          <w:lang w:bidi="fa-IR"/>
        </w:rPr>
        <w:t>اموراداری</w:t>
      </w:r>
    </w:p>
    <w:p w:rsidR="00BB4C92" w:rsidRDefault="005222EC" w:rsidP="00BB4C92">
      <w:pPr>
        <w:spacing w:line="360" w:lineRule="auto"/>
        <w:jc w:val="center"/>
        <w:rPr>
          <w:rFonts w:cs="B Zar"/>
          <w:b/>
          <w:bCs/>
          <w:sz w:val="22"/>
          <w:szCs w:val="22"/>
          <w:rtl/>
          <w:lang w:bidi="fa-IR"/>
        </w:rPr>
      </w:pPr>
      <w:r w:rsidRPr="005222EC">
        <w:rPr>
          <w:rFonts w:cs="B Zar" w:hint="cs"/>
          <w:b/>
          <w:bCs/>
          <w:sz w:val="22"/>
          <w:szCs w:val="22"/>
          <w:rtl/>
          <w:lang w:bidi="fa-IR"/>
        </w:rPr>
        <w:t>فرم مشخصات کامل وشخصی نیروهای بومی شاغل در نمایندگی های فرهنگی خارج از کشور</w:t>
      </w:r>
      <w:r>
        <w:rPr>
          <w:rFonts w:cs="B Zar" w:hint="cs"/>
          <w:b/>
          <w:bCs/>
          <w:sz w:val="22"/>
          <w:szCs w:val="22"/>
          <w:rtl/>
          <w:lang w:bidi="fa-IR"/>
        </w:rPr>
        <w:t>(شماره 1)</w:t>
      </w:r>
    </w:p>
    <w:p w:rsidR="005222EC" w:rsidRPr="005222EC" w:rsidRDefault="00ED6B1F" w:rsidP="00BB4C92">
      <w:pPr>
        <w:spacing w:line="360" w:lineRule="auto"/>
        <w:jc w:val="center"/>
        <w:rPr>
          <w:rFonts w:cs="B Zar"/>
          <w:b/>
          <w:bCs/>
          <w:sz w:val="22"/>
          <w:szCs w:val="22"/>
          <w:rtl/>
          <w:lang w:bidi="fa-IR"/>
        </w:rPr>
      </w:pPr>
      <w:r>
        <w:rPr>
          <w:rFonts w:cs="B Zar" w:hint="cs"/>
          <w:b/>
          <w:bCs/>
          <w:sz w:val="22"/>
          <w:szCs w:val="22"/>
          <w:rtl/>
          <w:lang w:bidi="fa-IR"/>
        </w:rPr>
        <w:t>فرم شخصی</w:t>
      </w:r>
    </w:p>
    <w:tbl>
      <w:tblPr>
        <w:bidiVisual/>
        <w:tblW w:w="11122" w:type="dxa"/>
        <w:tblInd w:w="-1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517"/>
        <w:gridCol w:w="684"/>
        <w:gridCol w:w="1252"/>
        <w:gridCol w:w="236"/>
        <w:gridCol w:w="850"/>
        <w:gridCol w:w="182"/>
        <w:gridCol w:w="898"/>
        <w:gridCol w:w="340"/>
        <w:gridCol w:w="1242"/>
        <w:gridCol w:w="38"/>
        <w:gridCol w:w="1074"/>
        <w:gridCol w:w="22"/>
        <w:gridCol w:w="1549"/>
        <w:gridCol w:w="238"/>
      </w:tblGrid>
      <w:tr w:rsidR="005222EC" w:rsidTr="005222EC">
        <w:tc>
          <w:tcPr>
            <w:tcW w:w="3201" w:type="dxa"/>
            <w:gridSpan w:val="2"/>
            <w:tcBorders>
              <w:left w:val="single" w:sz="18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1- حوزه منطقه ای:     </w:t>
            </w:r>
          </w:p>
        </w:tc>
        <w:tc>
          <w:tcPr>
            <w:tcW w:w="3418" w:type="dxa"/>
            <w:gridSpan w:val="5"/>
            <w:tcBorders>
              <w:right w:val="nil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2- نام کشورمتوقف فیه: </w:t>
            </w:r>
            <w:r w:rsidR="00B11A07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  <w:r w:rsidRP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340" w:type="dxa"/>
            <w:tcBorders>
              <w:left w:val="nil"/>
              <w:right w:val="single" w:sz="4" w:space="0" w:color="auto"/>
            </w:tcBorders>
            <w:shd w:val="clear" w:color="auto" w:fill="D9D9D9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925" w:type="dxa"/>
            <w:gridSpan w:val="5"/>
            <w:tcBorders>
              <w:left w:val="single" w:sz="4" w:space="0" w:color="auto"/>
              <w:right w:val="nil"/>
            </w:tcBorders>
            <w:shd w:val="clear" w:color="auto" w:fill="D9D9D9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>
              <w:rPr>
                <w:rFonts w:cs="B Zar" w:hint="cs"/>
                <w:b/>
                <w:bCs/>
                <w:sz w:val="20"/>
                <w:szCs w:val="20"/>
                <w:rtl/>
                <w:lang w:bidi="fa-IR"/>
              </w:rPr>
              <w:t>شماره  مجوز جذب:</w:t>
            </w:r>
          </w:p>
        </w:tc>
        <w:tc>
          <w:tcPr>
            <w:tcW w:w="238" w:type="dxa"/>
            <w:tcBorders>
              <w:left w:val="nil"/>
              <w:right w:val="single" w:sz="18" w:space="0" w:color="auto"/>
            </w:tcBorders>
            <w:shd w:val="clear" w:color="auto" w:fill="D9D9D9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7752DE" w:rsidRPr="00BB4C92" w:rsidRDefault="005222EC" w:rsidP="00667E57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4-نام ونام خانوادگی کارمند بومی: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امام غزالی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</w:p>
          <w:p w:rsidR="00667E57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6-شماره شناسنامه: </w:t>
            </w:r>
            <w:r w:rsidR="00972B08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3511030708770004</w:t>
            </w:r>
          </w:p>
          <w:p w:rsidR="00007D2E" w:rsidRPr="00BB4C92" w:rsidRDefault="005222EC" w:rsidP="00F93A60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8-محل تولد و صدور: </w:t>
            </w:r>
            <w:r w:rsidR="00972B08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</w:t>
            </w:r>
          </w:p>
        </w:tc>
        <w:tc>
          <w:tcPr>
            <w:tcW w:w="5163" w:type="dxa"/>
            <w:gridSpan w:val="7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007D2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5-نام پدر: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محمد فقیه</w:t>
            </w:r>
          </w:p>
          <w:p w:rsidR="007752D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7-تاریخ تولد: </w:t>
            </w:r>
            <w:r w:rsidR="00972B08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7 آگوست 1977</w:t>
            </w:r>
          </w:p>
          <w:p w:rsidR="00667E57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9-تاریخ دقیق تولد: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16 مرداد 1356</w:t>
            </w: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BE449F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bookmarkStart w:id="0" w:name="EmploymentNo"/>
            <w:bookmarkEnd w:id="0"/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 </w:t>
            </w:r>
          </w:p>
        </w:tc>
      </w:tr>
      <w:tr w:rsidR="00AE70E0" w:rsidTr="00667E57">
        <w:tc>
          <w:tcPr>
            <w:tcW w:w="2517" w:type="dxa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10-وضعیت تاهل: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متأهل</w:t>
            </w:r>
          </w:p>
        </w:tc>
        <w:tc>
          <w:tcPr>
            <w:tcW w:w="3022" w:type="dxa"/>
            <w:gridSpan w:val="4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11-تعداد فرزند: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2 (دو) فرزند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  <w:bookmarkStart w:id="1" w:name="IDPlaceRegionTitle"/>
            <w:bookmarkEnd w:id="1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</w:p>
        </w:tc>
        <w:tc>
          <w:tcPr>
            <w:tcW w:w="2700" w:type="dxa"/>
            <w:gridSpan w:val="5"/>
            <w:tcBorders>
              <w:left w:val="nil"/>
              <w:right w:val="nil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12-دین/مذهب: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اسلام/شیعه امامیه</w:t>
            </w:r>
          </w:p>
        </w:tc>
        <w:tc>
          <w:tcPr>
            <w:tcW w:w="2883" w:type="dxa"/>
            <w:gridSpan w:val="4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13-تابعیت: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اندونزی</w:t>
            </w:r>
          </w:p>
        </w:tc>
      </w:tr>
      <w:tr w:rsidR="00AE70E0" w:rsidTr="008D5C37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14- میزان تحصیلات: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کارشناسی ارشد (فوق لیسانس)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15-رشته تحصیلی: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تفسیر و علوم قرآن</w:t>
            </w:r>
          </w:p>
        </w:tc>
      </w:tr>
      <w:tr w:rsidR="00AE70E0" w:rsidTr="008D5C37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16-آدرس کامل محل سکونت: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Jl. </w:t>
            </w:r>
            <w:proofErr w:type="spellStart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>Masjid</w:t>
            </w:r>
            <w:proofErr w:type="spellEnd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  <w:proofErr w:type="spellStart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>Albariyah</w:t>
            </w:r>
            <w:proofErr w:type="spellEnd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, </w:t>
            </w:r>
            <w:proofErr w:type="spellStart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>Rt</w:t>
            </w:r>
            <w:proofErr w:type="spellEnd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: 009/009, Alba Residence A15 </w:t>
            </w:r>
            <w:proofErr w:type="spellStart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>Kel</w:t>
            </w:r>
            <w:proofErr w:type="spellEnd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. Tengah </w:t>
            </w:r>
            <w:proofErr w:type="spellStart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>Kramat</w:t>
            </w:r>
            <w:proofErr w:type="spellEnd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  <w:proofErr w:type="spellStart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>Jati</w:t>
            </w:r>
            <w:proofErr w:type="spellEnd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, Jakarta </w:t>
            </w:r>
            <w:proofErr w:type="spellStart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>Timur</w:t>
            </w:r>
            <w:proofErr w:type="spellEnd"/>
            <w:r w:rsidR="00697039" w:rsidRPr="00697039">
              <w:rPr>
                <w:rFonts w:cs="B Nazanin"/>
                <w:b/>
                <w:bCs/>
                <w:sz w:val="18"/>
                <w:szCs w:val="18"/>
                <w:lang w:bidi="fa-IR"/>
              </w:rPr>
              <w:t xml:space="preserve"> Indonesia</w:t>
            </w:r>
          </w:p>
        </w:tc>
      </w:tr>
      <w:tr w:rsidR="00AE70E0" w:rsidTr="00667E57">
        <w:tc>
          <w:tcPr>
            <w:tcW w:w="5539" w:type="dxa"/>
            <w:gridSpan w:val="5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17- نوع قرارداد :</w:t>
            </w:r>
          </w:p>
        </w:tc>
        <w:tc>
          <w:tcPr>
            <w:tcW w:w="5583" w:type="dxa"/>
            <w:gridSpan w:val="9"/>
            <w:tcBorders>
              <w:left w:val="nil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18-تخصص 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روابط عمومی و ترجمه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اندونزی به فارسی و بالعکس</w:t>
            </w:r>
          </w:p>
        </w:tc>
      </w:tr>
      <w:tr w:rsidR="00AE70E0" w:rsidTr="00E75E95">
        <w:tc>
          <w:tcPr>
            <w:tcW w:w="5721" w:type="dxa"/>
            <w:gridSpan w:val="6"/>
            <w:tcBorders>
              <w:left w:val="single" w:sz="18" w:space="0" w:color="auto"/>
            </w:tcBorders>
            <w:shd w:val="clear" w:color="auto" w:fill="auto"/>
          </w:tcPr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19- تاریخ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دقیق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شروع همکاری :</w:t>
            </w:r>
            <w:r w:rsidR="0069703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BF245E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21 دی 1388</w:t>
            </w:r>
          </w:p>
        </w:tc>
        <w:tc>
          <w:tcPr>
            <w:tcW w:w="5401" w:type="dxa"/>
            <w:gridSpan w:val="8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1184B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bookmarkStart w:id="2" w:name="OfficialWorkSectionTitle"/>
            <w:bookmarkEnd w:id="2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20- سوابق خدمت قابل قبول:     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27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روز          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ماه     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6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سال   </w:t>
            </w:r>
          </w:p>
        </w:tc>
      </w:tr>
      <w:tr w:rsidR="00AE70E0" w:rsidTr="002419D1"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4B6492">
            <w:pPr>
              <w:tabs>
                <w:tab w:val="center" w:pos="5453"/>
              </w:tabs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21-تاریخ عقد آخرین قرارداد: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1/1/94 تا </w:t>
            </w:r>
            <w:r w:rsidR="004B64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29/12/94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22 -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میزان ساعت کاری در هفته:</w:t>
            </w:r>
          </w:p>
        </w:tc>
      </w:tr>
      <w:tr w:rsidR="00AE70E0" w:rsidTr="00E75E95">
        <w:trPr>
          <w:trHeight w:val="397"/>
        </w:trPr>
        <w:tc>
          <w:tcPr>
            <w:tcW w:w="5721" w:type="dxa"/>
            <w:gridSpan w:val="6"/>
            <w:tcBorders>
              <w:left w:val="single" w:sz="18" w:space="0" w:color="auto"/>
              <w:right w:val="nil"/>
            </w:tcBorders>
            <w:shd w:val="clear" w:color="auto" w:fill="auto"/>
            <w:vAlign w:val="center"/>
          </w:tcPr>
          <w:p w:rsidR="00BB4C92" w:rsidRPr="005222EC" w:rsidRDefault="005222EC" w:rsidP="0001184B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23-وضعیت دریافت وام:         </w:t>
            </w:r>
            <w:bookmarkStart w:id="3" w:name="SacrificialStatus"/>
            <w:bookmarkEnd w:id="3"/>
          </w:p>
        </w:tc>
        <w:tc>
          <w:tcPr>
            <w:tcW w:w="5401" w:type="dxa"/>
            <w:gridSpan w:val="8"/>
            <w:tcBorders>
              <w:left w:val="nil"/>
              <w:right w:val="single" w:sz="18" w:space="0" w:color="auto"/>
            </w:tcBorders>
            <w:shd w:val="clear" w:color="auto" w:fill="auto"/>
            <w:vAlign w:val="center"/>
          </w:tcPr>
          <w:p w:rsidR="00007D2E" w:rsidRPr="00BB4C92" w:rsidRDefault="005222EC" w:rsidP="00037379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24- </w:t>
            </w:r>
            <w:bookmarkStart w:id="4" w:name="SacrificerRelationTitle"/>
            <w:bookmarkEnd w:id="4"/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دیگر تسهیلات:</w:t>
            </w:r>
          </w:p>
        </w:tc>
      </w:tr>
      <w:tr w:rsidR="00AE70E0" w:rsidTr="00BE449F">
        <w:tc>
          <w:tcPr>
            <w:tcW w:w="5539" w:type="dxa"/>
            <w:gridSpan w:val="5"/>
            <w:tcBorders>
              <w:lef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25-وضعیت بیمه: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وجود ندارد</w:t>
            </w:r>
          </w:p>
        </w:tc>
        <w:tc>
          <w:tcPr>
            <w:tcW w:w="5583" w:type="dxa"/>
            <w:gridSpan w:val="9"/>
            <w:tcBorders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26-نوع بیمه: </w:t>
            </w:r>
            <w:r w:rsidR="00B11A0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وجود ندارد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</w:p>
        </w:tc>
      </w:tr>
      <w:tr w:rsidR="005222EC" w:rsidTr="00667E57">
        <w:tc>
          <w:tcPr>
            <w:tcW w:w="4453" w:type="dxa"/>
            <w:gridSpan w:val="3"/>
            <w:vMerge w:val="restart"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5222EC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27-شرح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حکم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 w:val="restart"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bidi w:val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28 - حقوق ثابت: 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8947D7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</w:t>
            </w:r>
            <w:r w:rsidR="008947D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(یورو)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8D5C37">
            <w:pPr>
              <w:tabs>
                <w:tab w:val="left" w:pos="350"/>
                <w:tab w:val="center" w:pos="782"/>
              </w:tabs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مبلغ(ريال)</w:t>
            </w:r>
          </w:p>
        </w:tc>
      </w:tr>
      <w:tr w:rsidR="005222EC" w:rsidTr="005222EC">
        <w:trPr>
          <w:trHeight w:val="357"/>
        </w:trPr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ED6B1F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*</w:t>
            </w:r>
            <w:r w:rsidR="005222EC"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الف) حقوق ثابت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8947D7" w:rsidRDefault="008947D7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467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color w:val="FFFFFF" w:themeColor="background1"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5222EC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5222EC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 ) میزان اضافه کار: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پ) كمك های دیگر:</w:t>
            </w:r>
            <w:r w:rsidR="008947D7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8947D7" w:rsidRPr="008947D7">
              <w:rPr>
                <w:rFonts w:cs="B Nazanin" w:hint="cs"/>
                <w:b/>
                <w:bCs/>
                <w:sz w:val="20"/>
                <w:szCs w:val="20"/>
                <w:highlight w:val="yellow"/>
                <w:rtl/>
                <w:lang w:bidi="fa-IR"/>
              </w:rPr>
              <w:t>(عیدی ها و افطاری)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 ) کمکهای پایان سال: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8947D7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467</w:t>
            </w: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ش) سایر****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5222EC" w:rsidTr="00667E57">
        <w:tc>
          <w:tcPr>
            <w:tcW w:w="4453" w:type="dxa"/>
            <w:gridSpan w:val="3"/>
            <w:vMerge/>
            <w:tcBorders>
              <w:left w:val="single" w:sz="18" w:space="0" w:color="auto"/>
              <w:righ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6" w:type="dxa"/>
            <w:vMerge/>
            <w:tcBorders>
              <w:left w:val="nil"/>
            </w:tcBorders>
            <w:shd w:val="clear" w:color="auto" w:fill="auto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3512" w:type="dxa"/>
            <w:gridSpan w:val="5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جمع:</w:t>
            </w:r>
          </w:p>
        </w:tc>
        <w:tc>
          <w:tcPr>
            <w:tcW w:w="1134" w:type="dxa"/>
            <w:gridSpan w:val="3"/>
            <w:shd w:val="clear" w:color="auto" w:fill="CFCFCF"/>
          </w:tcPr>
          <w:p w:rsidR="005222EC" w:rsidRPr="00BB4C92" w:rsidRDefault="005222EC" w:rsidP="00037379">
            <w:pPr>
              <w:spacing w:before="40" w:after="40"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87" w:type="dxa"/>
            <w:gridSpan w:val="2"/>
            <w:tcBorders>
              <w:right w:val="single" w:sz="18" w:space="0" w:color="auto"/>
            </w:tcBorders>
            <w:shd w:val="clear" w:color="auto" w:fill="CFCFCF"/>
          </w:tcPr>
          <w:p w:rsidR="005222EC" w:rsidRPr="00BB4C92" w:rsidRDefault="005222EC" w:rsidP="001850F4">
            <w:pPr>
              <w:spacing w:before="40" w:after="4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2419D1">
        <w:trPr>
          <w:trHeight w:val="747"/>
        </w:trPr>
        <w:tc>
          <w:tcPr>
            <w:tcW w:w="11122" w:type="dxa"/>
            <w:gridSpan w:val="1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Pr="00BB4C92" w:rsidRDefault="005222EC" w:rsidP="00F93A60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29- حقوق و فوق العاده هاي مندرج در اين فرم جمعاً مبلغ                                (ریال)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معادل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مبلغ                       (یورو) ماهانه پس از وضع كسور پرداخت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می گردد.</w:t>
            </w:r>
          </w:p>
          <w:p w:rsidR="00BB4C92" w:rsidRPr="00BB4C92" w:rsidRDefault="006E641C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6E641C" w:rsidP="00E5360A">
            <w:pPr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</w:tr>
      <w:tr w:rsidR="00AE70E0" w:rsidTr="00667E57">
        <w:trPr>
          <w:trHeight w:val="1059"/>
        </w:trPr>
        <w:tc>
          <w:tcPr>
            <w:tcW w:w="9313" w:type="dxa"/>
            <w:gridSpan w:val="11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BB4C92" w:rsidRDefault="006E641C" w:rsidP="00BB4C92">
            <w:pPr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</w:p>
          <w:p w:rsidR="00BB4C92" w:rsidRPr="00BB4C92" w:rsidRDefault="005222EC" w:rsidP="0001184B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30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- نام و نام خانوادگي کارمند </w:t>
            </w:r>
            <w:r w:rsidRPr="00BB4C92">
              <w:rPr>
                <w:rFonts w:cs="B Nazanin"/>
                <w:b/>
                <w:bCs/>
                <w:sz w:val="20"/>
                <w:szCs w:val="20"/>
                <w:lang w:bidi="fa-IR"/>
              </w:rPr>
              <w:t>: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</w:t>
            </w:r>
            <w:r w:rsidR="0001184B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امام غزالی</w:t>
            </w:r>
            <w:bookmarkStart w:id="5" w:name="DecreeResponsibleFullName"/>
            <w:bookmarkEnd w:id="5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تاریخ تکمیل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:</w:t>
            </w:r>
            <w:r w:rsidR="00F93A60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19/2/1395</w:t>
            </w:r>
          </w:p>
          <w:p w:rsidR="00BB4C92" w:rsidRPr="00BB4C92" w:rsidRDefault="006E641C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bookmarkStart w:id="6" w:name="DecreeResponsibleTitle"/>
            <w:bookmarkEnd w:id="6"/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31-نام ونام خانوادگی مقام مسئول:                       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</w:t>
            </w: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           تاریخ تکمیل :</w:t>
            </w:r>
          </w:p>
          <w:p w:rsidR="00BB4C92" w:rsidRPr="00BB4C92" w:rsidRDefault="006E641C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6E641C" w:rsidP="00BB4C92">
            <w:pPr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809" w:type="dxa"/>
            <w:gridSpan w:val="3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D2E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شماره :</w:t>
            </w:r>
          </w:p>
          <w:p w:rsidR="00BB4C92" w:rsidRPr="00BB4C92" w:rsidRDefault="006E641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:rsidR="00BB4C92" w:rsidRPr="00BB4C92" w:rsidRDefault="005222EC" w:rsidP="00BB4C92">
            <w:pPr>
              <w:spacing w:before="40" w:after="40"/>
              <w:jc w:val="both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B4C92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تاریخ:</w:t>
            </w:r>
          </w:p>
        </w:tc>
      </w:tr>
    </w:tbl>
    <w:p w:rsidR="00335200" w:rsidRPr="005222EC" w:rsidRDefault="005222EC" w:rsidP="009E558C">
      <w:pPr>
        <w:rPr>
          <w:rFonts w:cs="B Nazanin"/>
          <w:b/>
          <w:bCs/>
          <w:sz w:val="18"/>
          <w:szCs w:val="18"/>
          <w:rtl/>
          <w:lang w:bidi="fa-IR"/>
        </w:rPr>
      </w:pP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این فرم صرفا به صورت تاپ شده در محیط </w:t>
      </w:r>
      <w:r w:rsidRPr="005222EC">
        <w:rPr>
          <w:rFonts w:cs="B Nazanin"/>
          <w:b/>
          <w:bCs/>
          <w:sz w:val="18"/>
          <w:szCs w:val="18"/>
          <w:lang w:bidi="fa-IR"/>
        </w:rPr>
        <w:t>word</w:t>
      </w:r>
      <w:r w:rsidRPr="005222EC">
        <w:rPr>
          <w:rFonts w:cs="B Nazanin" w:hint="cs"/>
          <w:b/>
          <w:bCs/>
          <w:sz w:val="18"/>
          <w:szCs w:val="18"/>
          <w:rtl/>
          <w:lang w:bidi="fa-IR"/>
        </w:rPr>
        <w:t xml:space="preserve"> و  با درج صحیح اطلاعات و بدون هرگونه تغییر در شکل ظاهری آن مورد قبول خواهد بود.</w:t>
      </w:r>
    </w:p>
    <w:sectPr w:rsidR="00335200" w:rsidRPr="005222EC" w:rsidSect="00E41C97">
      <w:pgSz w:w="11906" w:h="16838"/>
      <w:pgMar w:top="426" w:right="567" w:bottom="0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E70E0"/>
    <w:rsid w:val="0001184B"/>
    <w:rsid w:val="004B6492"/>
    <w:rsid w:val="005222EC"/>
    <w:rsid w:val="00697039"/>
    <w:rsid w:val="006E641C"/>
    <w:rsid w:val="008947D7"/>
    <w:rsid w:val="00972B08"/>
    <w:rsid w:val="00AE70E0"/>
    <w:rsid w:val="00B11A07"/>
    <w:rsid w:val="00BF245E"/>
    <w:rsid w:val="00D16580"/>
    <w:rsid w:val="00E461EE"/>
    <w:rsid w:val="00E93574"/>
    <w:rsid w:val="00ED6B1F"/>
    <w:rsid w:val="00F93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0E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6EF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0E40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6882644c-f7cc-46d5-af3e-8634ee03fbc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C8F9B-C048-41D8-ACA1-D08A3C67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6882644c-f7cc-46d5-af3e-8634ee03fbc9</Template>
  <TotalTime>80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 بسمه تعالي »</vt:lpstr>
    </vt:vector>
  </TitlesOfParts>
  <Company/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بسمه تعالي »</dc:title>
  <dc:creator>ChargoonServices</dc:creator>
  <cp:lastModifiedBy>JASTELINDO</cp:lastModifiedBy>
  <cp:revision>8</cp:revision>
  <cp:lastPrinted>2012-06-09T14:23:00Z</cp:lastPrinted>
  <dcterms:created xsi:type="dcterms:W3CDTF">2012-06-10T04:32:00Z</dcterms:created>
  <dcterms:modified xsi:type="dcterms:W3CDTF">2016-05-07T23:16:00Z</dcterms:modified>
</cp:coreProperties>
</file>