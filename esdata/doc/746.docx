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RDefault="00C45E39" w:rsidP="00010180">
      <w:pPr>
        <w:widowControl w:val="0"/>
        <w:ind w:firstLine="0"/>
        <w:jc w:val="both"/>
        <w:rPr>
          <w:rFonts w:hint="cs"/>
          <w:b/>
          <w:bCs/>
          <w:sz w:val="28"/>
          <w:rtl/>
          <w:lang w:bidi="fa-IR"/>
        </w:rPr>
      </w:pPr>
      <w:r w:rsidRPr="00FB3D8A">
        <w:rPr>
          <w:rFonts w:hint="cs"/>
          <w:b/>
          <w:bCs/>
          <w:noProof/>
          <w:sz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89767C" wp14:editId="36936F6E">
                <wp:simplePos x="0" y="0"/>
                <wp:positionH relativeFrom="margin">
                  <wp:posOffset>-628650</wp:posOffset>
                </wp:positionH>
                <wp:positionV relativeFrom="margin">
                  <wp:posOffset>-942975</wp:posOffset>
                </wp:positionV>
                <wp:extent cx="1212850" cy="942975"/>
                <wp:effectExtent l="0" t="0" r="25400" b="28575"/>
                <wp:wrapNone/>
                <wp:docPr id="5" name="Text Box 1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942975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C45E39" w:rsidRPr="004E110C" w:rsidRDefault="00C45E39" w:rsidP="00C45E39">
                            <w:pPr>
                              <w:spacing w:line="276" w:lineRule="auto"/>
                              <w:ind w:firstLine="0"/>
                              <w:jc w:val="center"/>
                              <w:rPr>
                                <w:szCs w:val="24"/>
                                <w:rtl/>
                              </w:rPr>
                            </w:pPr>
                            <w:r w:rsidRPr="004E110C">
                              <w:rPr>
                                <w:rFonts w:hint="cs"/>
                                <w:szCs w:val="24"/>
                                <w:rtl/>
                              </w:rPr>
                              <w:t>11</w:t>
                            </w:r>
                            <w:r>
                              <w:rPr>
                                <w:rFonts w:hint="cs"/>
                                <w:szCs w:val="24"/>
                                <w:rtl/>
                              </w:rPr>
                              <w:t>46</w:t>
                            </w:r>
                            <w:r w:rsidRPr="004E110C">
                              <w:rPr>
                                <w:rFonts w:hint="cs"/>
                                <w:szCs w:val="24"/>
                                <w:rtl/>
                              </w:rPr>
                              <w:t>8/64</w:t>
                            </w:r>
                          </w:p>
                          <w:p w:rsidR="00C45E39" w:rsidRPr="004E110C" w:rsidRDefault="00C45E39" w:rsidP="00C45E39">
                            <w:pPr>
                              <w:spacing w:line="276" w:lineRule="auto"/>
                              <w:ind w:firstLine="0"/>
                              <w:jc w:val="center"/>
                              <w:rPr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Cs w:val="24"/>
                                <w:rtl/>
                              </w:rPr>
                              <w:t>26</w:t>
                            </w:r>
                            <w:r w:rsidRPr="004E110C">
                              <w:rPr>
                                <w:rFonts w:hint="cs"/>
                                <w:szCs w:val="24"/>
                                <w:rtl/>
                              </w:rPr>
                              <w:t>/0</w:t>
                            </w:r>
                            <w:r>
                              <w:rPr>
                                <w:rFonts w:hint="cs"/>
                                <w:szCs w:val="24"/>
                                <w:rtl/>
                              </w:rPr>
                              <w:t>5</w:t>
                            </w:r>
                            <w:r w:rsidRPr="004E110C">
                              <w:rPr>
                                <w:rFonts w:hint="cs"/>
                                <w:szCs w:val="24"/>
                                <w:rtl/>
                              </w:rPr>
                              <w:t>/1398</w:t>
                            </w:r>
                          </w:p>
                          <w:p w:rsidR="00C45E39" w:rsidRPr="004E110C" w:rsidRDefault="00C45E39" w:rsidP="00C45E39">
                            <w:pPr>
                              <w:spacing w:line="276" w:lineRule="auto"/>
                              <w:ind w:firstLine="0"/>
                              <w:jc w:val="center"/>
                              <w:rPr>
                                <w:szCs w:val="24"/>
                              </w:rPr>
                            </w:pPr>
                            <w:r w:rsidRPr="004E110C">
                              <w:rPr>
                                <w:rFonts w:hint="cs"/>
                                <w:szCs w:val="24"/>
                                <w:rtl/>
                              </w:rPr>
                              <w:t>ندارد</w:t>
                            </w:r>
                          </w:p>
                          <w:p w:rsidR="00C45E39" w:rsidRPr="00D71166" w:rsidRDefault="00C45E39" w:rsidP="00C45E39">
                            <w:pPr>
                              <w:widowControl w:val="0"/>
                              <w:spacing w:line="288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89767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alt="find" style="position:absolute;left:0;text-align:left;margin-left:-49.5pt;margin-top:-74.25pt;width:95.5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5CQQ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" filled="f" strokecolor="white">
                <v:textbox>
                  <w:txbxContent>
                    <w:p w:rsidR="00C45E39" w:rsidRPr="004E110C" w:rsidRDefault="00C45E39" w:rsidP="00C45E39">
                      <w:pPr>
                        <w:spacing w:line="276" w:lineRule="auto"/>
                        <w:ind w:firstLine="0"/>
                        <w:jc w:val="center"/>
                        <w:rPr>
                          <w:szCs w:val="24"/>
                          <w:rtl/>
                        </w:rPr>
                      </w:pPr>
                      <w:r w:rsidRPr="004E110C">
                        <w:rPr>
                          <w:rFonts w:hint="cs"/>
                          <w:szCs w:val="24"/>
                          <w:rtl/>
                        </w:rPr>
                        <w:t>11</w:t>
                      </w:r>
                      <w:r>
                        <w:rPr>
                          <w:rFonts w:hint="cs"/>
                          <w:szCs w:val="24"/>
                          <w:rtl/>
                        </w:rPr>
                        <w:t>46</w:t>
                      </w:r>
                      <w:r w:rsidRPr="004E110C">
                        <w:rPr>
                          <w:rFonts w:hint="cs"/>
                          <w:szCs w:val="24"/>
                          <w:rtl/>
                        </w:rPr>
                        <w:t>8/64</w:t>
                      </w:r>
                    </w:p>
                    <w:p w:rsidR="00C45E39" w:rsidRPr="004E110C" w:rsidRDefault="00C45E39" w:rsidP="00C45E39">
                      <w:pPr>
                        <w:spacing w:line="276" w:lineRule="auto"/>
                        <w:ind w:firstLine="0"/>
                        <w:jc w:val="center"/>
                        <w:rPr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Cs w:val="24"/>
                          <w:rtl/>
                        </w:rPr>
                        <w:t>26</w:t>
                      </w:r>
                      <w:r w:rsidRPr="004E110C">
                        <w:rPr>
                          <w:rFonts w:hint="cs"/>
                          <w:szCs w:val="24"/>
                          <w:rtl/>
                        </w:rPr>
                        <w:t>/0</w:t>
                      </w:r>
                      <w:r>
                        <w:rPr>
                          <w:rFonts w:hint="cs"/>
                          <w:szCs w:val="24"/>
                          <w:rtl/>
                        </w:rPr>
                        <w:t>5</w:t>
                      </w:r>
                      <w:r w:rsidRPr="004E110C">
                        <w:rPr>
                          <w:rFonts w:hint="cs"/>
                          <w:szCs w:val="24"/>
                          <w:rtl/>
                        </w:rPr>
                        <w:t>/1398</w:t>
                      </w:r>
                    </w:p>
                    <w:p w:rsidR="00C45E39" w:rsidRPr="004E110C" w:rsidRDefault="00C45E39" w:rsidP="00C45E39">
                      <w:pPr>
                        <w:spacing w:line="276" w:lineRule="auto"/>
                        <w:ind w:firstLine="0"/>
                        <w:jc w:val="center"/>
                        <w:rPr>
                          <w:szCs w:val="24"/>
                        </w:rPr>
                      </w:pPr>
                      <w:r w:rsidRPr="004E110C">
                        <w:rPr>
                          <w:rFonts w:hint="cs"/>
                          <w:szCs w:val="24"/>
                          <w:rtl/>
                        </w:rPr>
                        <w:t>ندارد</w:t>
                      </w:r>
                    </w:p>
                    <w:p w:rsidR="00C45E39" w:rsidRPr="00D71166" w:rsidRDefault="00C45E39" w:rsidP="00C45E39">
                      <w:pPr>
                        <w:widowControl w:val="0"/>
                        <w:spacing w:line="288" w:lineRule="auto"/>
                        <w:ind w:firstLine="0"/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D65C14" w:rsidRPr="00D65C14" w:rsidRDefault="00D65C14" w:rsidP="00D65C14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 w:cs="B Titr"/>
          <w:sz w:val="28"/>
          <w:rtl/>
          <w:lang w:bidi="fa-IR"/>
        </w:rPr>
      </w:pPr>
      <w:r w:rsidRPr="00D65C14">
        <w:rPr>
          <w:rFonts w:ascii="Calibri" w:eastAsia="Calibri" w:hAnsi="Calibri" w:cs="B Titr" w:hint="cs"/>
          <w:sz w:val="28"/>
          <w:rtl/>
          <w:lang w:bidi="fa-IR"/>
        </w:rPr>
        <w:t>استاد ارجمند جناب آقای دکتر گواهی</w:t>
      </w:r>
    </w:p>
    <w:p w:rsidR="00483F7F" w:rsidRDefault="00483F7F" w:rsidP="00D65C14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</w:p>
    <w:p w:rsidR="00D65C14" w:rsidRPr="00483F7F" w:rsidRDefault="00D65C14" w:rsidP="00D65C14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b/>
          <w:bCs/>
          <w:sz w:val="32"/>
          <w:szCs w:val="32"/>
          <w:rtl/>
          <w:lang w:bidi="fa-IR"/>
        </w:rPr>
      </w:pPr>
      <w:r w:rsidRPr="00483F7F">
        <w:rPr>
          <w:rFonts w:ascii="Calibri" w:eastAsia="Calibri" w:hAnsi="Calibri" w:hint="cs"/>
          <w:b/>
          <w:bCs/>
          <w:sz w:val="32"/>
          <w:szCs w:val="32"/>
          <w:rtl/>
          <w:lang w:bidi="fa-IR"/>
        </w:rPr>
        <w:t>با سلام و احترام</w:t>
      </w:r>
    </w:p>
    <w:p w:rsidR="00D65C14" w:rsidRPr="00483F7F" w:rsidRDefault="00D65C14" w:rsidP="00D65C14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32"/>
          <w:szCs w:val="32"/>
          <w:rtl/>
          <w:lang w:bidi="fa-IR"/>
        </w:rPr>
      </w:pPr>
      <w:r w:rsidRPr="00483F7F">
        <w:rPr>
          <w:rFonts w:ascii="Calibri" w:eastAsia="Calibri" w:hAnsi="Calibri" w:hint="cs"/>
          <w:sz w:val="32"/>
          <w:szCs w:val="32"/>
          <w:rtl/>
          <w:lang w:bidi="fa-IR"/>
        </w:rPr>
        <w:t xml:space="preserve">ضمن تشکر از یادداشت شماره 11/98 مورخ 22/5/98 جنابعالی و آرزوی سلامتی و موفقیت در سفر پیش رو، خواهشمند است در صورت صلاحدید ترتیبی اتخاذ فرمایید تا نماینده آن استاد ارجمند ضمن حضور در دومین دور گفتگو با هندوئیزم در روز دوشنبه 4/6/98 مقاله وزین جنابعالی را </w:t>
      </w:r>
      <w:bookmarkStart w:id="0" w:name="_GoBack"/>
      <w:bookmarkEnd w:id="0"/>
      <w:r w:rsidRPr="00483F7F">
        <w:rPr>
          <w:rFonts w:ascii="Calibri" w:eastAsia="Calibri" w:hAnsi="Calibri" w:hint="cs"/>
          <w:sz w:val="32"/>
          <w:szCs w:val="32"/>
          <w:rtl/>
          <w:lang w:bidi="fa-IR"/>
        </w:rPr>
        <w:t>نیز ارائه فرمایند.</w:t>
      </w:r>
    </w:p>
    <w:p w:rsidR="00D65C14" w:rsidRPr="00D65C14" w:rsidRDefault="00D65C14" w:rsidP="00D65C14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</w:p>
    <w:p w:rsidR="00483F7F" w:rsidRDefault="00483F7F" w:rsidP="00D65C14">
      <w:pPr>
        <w:tabs>
          <w:tab w:val="clear" w:pos="284"/>
        </w:tabs>
        <w:spacing w:after="160" w:line="259" w:lineRule="auto"/>
        <w:ind w:left="4320" w:firstLine="0"/>
        <w:jc w:val="center"/>
        <w:rPr>
          <w:rFonts w:ascii="Calibri" w:eastAsia="Calibri" w:hAnsi="Calibri" w:cs="B Titr"/>
          <w:sz w:val="28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0BD840" wp14:editId="05741334">
            <wp:simplePos x="0" y="0"/>
            <wp:positionH relativeFrom="margin">
              <wp:posOffset>254000</wp:posOffset>
            </wp:positionH>
            <wp:positionV relativeFrom="paragraph">
              <wp:posOffset>9525</wp:posOffset>
            </wp:positionV>
            <wp:extent cx="2407160" cy="1151890"/>
            <wp:effectExtent l="0" t="0" r="31750" b="10160"/>
            <wp:wrapNone/>
            <wp:docPr id="2" name="Picture 2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5C14" w:rsidRPr="00D65C14" w:rsidRDefault="00D65C14" w:rsidP="00D65C14">
      <w:pPr>
        <w:tabs>
          <w:tab w:val="clear" w:pos="284"/>
        </w:tabs>
        <w:spacing w:after="160" w:line="259" w:lineRule="auto"/>
        <w:ind w:left="4320" w:firstLine="0"/>
        <w:jc w:val="center"/>
        <w:rPr>
          <w:rFonts w:ascii="Calibri" w:eastAsia="Calibri" w:hAnsi="Calibri" w:cs="B Titr"/>
          <w:sz w:val="28"/>
          <w:rtl/>
          <w:lang w:bidi="fa-IR"/>
        </w:rPr>
      </w:pPr>
      <w:r w:rsidRPr="00D65C14">
        <w:rPr>
          <w:rFonts w:ascii="Calibri" w:eastAsia="Calibri" w:hAnsi="Calibri" w:cs="B Titr" w:hint="cs"/>
          <w:sz w:val="28"/>
          <w:rtl/>
          <w:lang w:bidi="fa-IR"/>
        </w:rPr>
        <w:t>د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.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محمد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مهدی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تسخیری</w:t>
      </w:r>
    </w:p>
    <w:p w:rsidR="00D65C14" w:rsidRPr="00D65C14" w:rsidRDefault="00D65C14" w:rsidP="00D65C14">
      <w:pPr>
        <w:tabs>
          <w:tab w:val="clear" w:pos="284"/>
        </w:tabs>
        <w:spacing w:after="160" w:line="259" w:lineRule="auto"/>
        <w:ind w:left="4320" w:firstLine="0"/>
        <w:jc w:val="center"/>
        <w:rPr>
          <w:rFonts w:ascii="Calibri" w:eastAsia="Calibri" w:hAnsi="Calibri" w:cs="B Titr"/>
          <w:sz w:val="28"/>
          <w:rtl/>
          <w:lang w:bidi="fa-IR"/>
        </w:rPr>
      </w:pPr>
      <w:r w:rsidRPr="00D65C14">
        <w:rPr>
          <w:rFonts w:ascii="Calibri" w:eastAsia="Calibri" w:hAnsi="Calibri" w:cs="B Titr" w:hint="cs"/>
          <w:sz w:val="28"/>
          <w:rtl/>
          <w:lang w:bidi="fa-IR"/>
        </w:rPr>
        <w:t>رئيس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مركز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گفتگوي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اديان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و</w:t>
      </w:r>
      <w:r w:rsidRPr="00D65C14">
        <w:rPr>
          <w:rFonts w:ascii="Calibri" w:eastAsia="Calibri" w:hAnsi="Calibri" w:cs="B Titr"/>
          <w:sz w:val="28"/>
          <w:rtl/>
          <w:lang w:bidi="fa-IR"/>
        </w:rPr>
        <w:t xml:space="preserve"> </w:t>
      </w:r>
      <w:r w:rsidRPr="00D65C14">
        <w:rPr>
          <w:rFonts w:ascii="Calibri" w:eastAsia="Calibri" w:hAnsi="Calibri" w:cs="B Titr" w:hint="cs"/>
          <w:sz w:val="28"/>
          <w:rtl/>
          <w:lang w:bidi="fa-IR"/>
        </w:rPr>
        <w:t>فرهنگ‌ها</w:t>
      </w:r>
    </w:p>
    <w:p w:rsidR="000261B6" w:rsidRPr="000261B6" w:rsidRDefault="000261B6" w:rsidP="00AE4EE5">
      <w:pPr>
        <w:ind w:left="3600" w:firstLine="0"/>
        <w:jc w:val="right"/>
        <w:rPr>
          <w:rFonts w:hint="cs"/>
          <w:sz w:val="28"/>
          <w:rtl/>
          <w:lang w:bidi="fa-IR"/>
        </w:rPr>
      </w:pPr>
    </w:p>
    <w:sectPr w:rsidR="000261B6" w:rsidRPr="000261B6" w:rsidSect="00F12F7B">
      <w:headerReference w:type="even" r:id="rId7"/>
      <w:headerReference w:type="default" r:id="rId8"/>
      <w:headerReference w:type="first" r:id="rId9"/>
      <w:pgSz w:w="11907" w:h="16840" w:code="9"/>
      <w:pgMar w:top="2127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5E8" w:rsidRDefault="00EF75E8">
      <w:r>
        <w:separator/>
      </w:r>
    </w:p>
  </w:endnote>
  <w:endnote w:type="continuationSeparator" w:id="0">
    <w:p w:rsidR="00EF75E8" w:rsidRDefault="00EF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5E8" w:rsidRDefault="00EF75E8">
      <w:r>
        <w:separator/>
      </w:r>
    </w:p>
  </w:footnote>
  <w:footnote w:type="continuationSeparator" w:id="0">
    <w:p w:rsidR="00EF75E8" w:rsidRDefault="00EF75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EF75E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A85158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7DD954F" wp14:editId="1AB5C5C7">
              <wp:simplePos x="0" y="0"/>
              <wp:positionH relativeFrom="margin">
                <wp:posOffset>-929005</wp:posOffset>
              </wp:positionH>
              <wp:positionV relativeFrom="margin">
                <wp:posOffset>-893445</wp:posOffset>
              </wp:positionV>
              <wp:extent cx="1390650" cy="1333500"/>
              <wp:effectExtent l="0" t="0" r="19050" b="19050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0650" cy="1333500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DD954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find" style="position:absolute;left:0;text-align:left;margin-left:-73.15pt;margin-top:-70.35pt;width:109.5pt;height:10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5F7453CF" wp14:editId="0CC0085D">
          <wp:simplePos x="0" y="0"/>
          <wp:positionH relativeFrom="page">
            <wp:posOffset>-15240</wp:posOffset>
          </wp:positionH>
          <wp:positionV relativeFrom="page">
            <wp:posOffset>-9525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EF75E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0F3C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05D66"/>
    <w:rsid w:val="00121CDD"/>
    <w:rsid w:val="00132C19"/>
    <w:rsid w:val="001331A4"/>
    <w:rsid w:val="00150A45"/>
    <w:rsid w:val="001649BC"/>
    <w:rsid w:val="00167773"/>
    <w:rsid w:val="00170B19"/>
    <w:rsid w:val="00171EC4"/>
    <w:rsid w:val="0018052E"/>
    <w:rsid w:val="00194560"/>
    <w:rsid w:val="001A2526"/>
    <w:rsid w:val="001A4E7A"/>
    <w:rsid w:val="001A5EEA"/>
    <w:rsid w:val="001B639E"/>
    <w:rsid w:val="001C41B1"/>
    <w:rsid w:val="001C5EC0"/>
    <w:rsid w:val="001D2445"/>
    <w:rsid w:val="001D6087"/>
    <w:rsid w:val="001F5F3B"/>
    <w:rsid w:val="00212FFC"/>
    <w:rsid w:val="002156A5"/>
    <w:rsid w:val="00221A22"/>
    <w:rsid w:val="00222A3A"/>
    <w:rsid w:val="00233123"/>
    <w:rsid w:val="00250EE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454F"/>
    <w:rsid w:val="00395739"/>
    <w:rsid w:val="003B16FF"/>
    <w:rsid w:val="003C75BF"/>
    <w:rsid w:val="003E1903"/>
    <w:rsid w:val="003F0F52"/>
    <w:rsid w:val="003F6D26"/>
    <w:rsid w:val="0042520D"/>
    <w:rsid w:val="00441885"/>
    <w:rsid w:val="004421AE"/>
    <w:rsid w:val="0045285A"/>
    <w:rsid w:val="00461D17"/>
    <w:rsid w:val="00467105"/>
    <w:rsid w:val="00475CAC"/>
    <w:rsid w:val="00475DCE"/>
    <w:rsid w:val="004805B6"/>
    <w:rsid w:val="00483F7F"/>
    <w:rsid w:val="00490A1D"/>
    <w:rsid w:val="004A1FB8"/>
    <w:rsid w:val="004B3421"/>
    <w:rsid w:val="004C3AC4"/>
    <w:rsid w:val="004C7486"/>
    <w:rsid w:val="004D430D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47C72"/>
    <w:rsid w:val="00550AAA"/>
    <w:rsid w:val="005602F4"/>
    <w:rsid w:val="00574395"/>
    <w:rsid w:val="00576D04"/>
    <w:rsid w:val="0058131B"/>
    <w:rsid w:val="00596929"/>
    <w:rsid w:val="005A1B7D"/>
    <w:rsid w:val="005C334E"/>
    <w:rsid w:val="005C3BAC"/>
    <w:rsid w:val="005C6423"/>
    <w:rsid w:val="005D1ADF"/>
    <w:rsid w:val="005E6BAD"/>
    <w:rsid w:val="005F30C7"/>
    <w:rsid w:val="005F4249"/>
    <w:rsid w:val="00606A6C"/>
    <w:rsid w:val="00606B4F"/>
    <w:rsid w:val="00626FC1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B1998"/>
    <w:rsid w:val="006C1529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D3578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3EFD"/>
    <w:rsid w:val="008E75D7"/>
    <w:rsid w:val="008E7EF0"/>
    <w:rsid w:val="008F2E7D"/>
    <w:rsid w:val="008F32A9"/>
    <w:rsid w:val="00905328"/>
    <w:rsid w:val="00906F32"/>
    <w:rsid w:val="00912E04"/>
    <w:rsid w:val="00924335"/>
    <w:rsid w:val="0092555B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65DE2"/>
    <w:rsid w:val="00A85158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25DAE"/>
    <w:rsid w:val="00B33270"/>
    <w:rsid w:val="00B51A6C"/>
    <w:rsid w:val="00B746F7"/>
    <w:rsid w:val="00B75A53"/>
    <w:rsid w:val="00B92FA6"/>
    <w:rsid w:val="00B957FB"/>
    <w:rsid w:val="00BA11AF"/>
    <w:rsid w:val="00BA560B"/>
    <w:rsid w:val="00BB1E1D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161E6"/>
    <w:rsid w:val="00C23404"/>
    <w:rsid w:val="00C27208"/>
    <w:rsid w:val="00C35CF3"/>
    <w:rsid w:val="00C45E39"/>
    <w:rsid w:val="00C46049"/>
    <w:rsid w:val="00C63C71"/>
    <w:rsid w:val="00C76468"/>
    <w:rsid w:val="00C77826"/>
    <w:rsid w:val="00C94E0F"/>
    <w:rsid w:val="00C97425"/>
    <w:rsid w:val="00CC1152"/>
    <w:rsid w:val="00CC50C7"/>
    <w:rsid w:val="00CD6219"/>
    <w:rsid w:val="00CD6546"/>
    <w:rsid w:val="00CE66E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54BA5"/>
    <w:rsid w:val="00D6197B"/>
    <w:rsid w:val="00D65C14"/>
    <w:rsid w:val="00D67202"/>
    <w:rsid w:val="00D71166"/>
    <w:rsid w:val="00D72FAB"/>
    <w:rsid w:val="00D91AE5"/>
    <w:rsid w:val="00D93522"/>
    <w:rsid w:val="00DA2E73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A558A"/>
    <w:rsid w:val="00EB216D"/>
    <w:rsid w:val="00ED6118"/>
    <w:rsid w:val="00EF42DA"/>
    <w:rsid w:val="00EF75E8"/>
    <w:rsid w:val="00EF79E7"/>
    <w:rsid w:val="00F04441"/>
    <w:rsid w:val="00F04C9B"/>
    <w:rsid w:val="00F1051F"/>
    <w:rsid w:val="00F12F7B"/>
    <w:rsid w:val="00F30036"/>
    <w:rsid w:val="00F3108C"/>
    <w:rsid w:val="00F4759E"/>
    <w:rsid w:val="00F6559D"/>
    <w:rsid w:val="00F6639B"/>
    <w:rsid w:val="00F70384"/>
    <w:rsid w:val="00F70410"/>
    <w:rsid w:val="00F82C2B"/>
    <w:rsid w:val="00F84505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4F6CC70B-D1D2-4EC9-9819-AFA0E4FE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Roya Asadi Bor Khyly</cp:lastModifiedBy>
  <cp:revision>3</cp:revision>
  <cp:lastPrinted>2015-02-21T07:58:00Z</cp:lastPrinted>
  <dcterms:created xsi:type="dcterms:W3CDTF">2019-08-17T07:35:00Z</dcterms:created>
  <dcterms:modified xsi:type="dcterms:W3CDTF">2019-08-17T07:35:00Z</dcterms:modified>
</cp:coreProperties>
</file>