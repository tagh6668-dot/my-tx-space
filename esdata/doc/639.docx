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4C92" w:rsidRDefault="00960931" w:rsidP="00E41C97">
      <w:pPr>
        <w:spacing w:line="360" w:lineRule="auto"/>
        <w:jc w:val="center"/>
        <w:rPr>
          <w:rFonts w:cs="B Nazanin"/>
          <w:b/>
          <w:bCs/>
          <w:sz w:val="22"/>
          <w:szCs w:val="22"/>
          <w:rtl/>
          <w:lang w:bidi="fa-IR"/>
        </w:rPr>
      </w:pPr>
      <w:r w:rsidRPr="00960931">
        <w:rPr>
          <w:rFonts w:cs="B Nazanin"/>
          <w:b/>
          <w:bCs/>
          <w:noProof/>
          <w:sz w:val="16"/>
          <w:szCs w:val="16"/>
          <w:rtl/>
          <w:lang w:bidi="fa-I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43pt;margin-top:18pt;width:54pt;height:36pt;z-index:1">
            <v:imagedata r:id="rId5" o:title="ARM_SAZ9"/>
          </v:shape>
        </w:pict>
      </w:r>
    </w:p>
    <w:p w:rsidR="00BB4C92" w:rsidRDefault="00AD3F84" w:rsidP="00E41C97">
      <w:pPr>
        <w:spacing w:line="360" w:lineRule="auto"/>
        <w:jc w:val="center"/>
        <w:rPr>
          <w:rFonts w:cs="B Nazanin"/>
          <w:b/>
          <w:bCs/>
          <w:sz w:val="22"/>
          <w:szCs w:val="22"/>
          <w:rtl/>
          <w:lang w:bidi="fa-IR"/>
        </w:rPr>
      </w:pPr>
    </w:p>
    <w:p w:rsidR="00BB4C92" w:rsidRPr="00BB4C92" w:rsidRDefault="005222EC" w:rsidP="00E41C97">
      <w:pPr>
        <w:spacing w:line="360" w:lineRule="auto"/>
        <w:jc w:val="center"/>
        <w:rPr>
          <w:rFonts w:ascii="IranNastaliq" w:hAnsi="IranNastaliq" w:cs="IranNastaliq"/>
          <w:b/>
          <w:bCs/>
          <w:sz w:val="22"/>
          <w:szCs w:val="22"/>
          <w:rtl/>
          <w:lang w:bidi="fa-IR"/>
        </w:rPr>
      </w:pPr>
      <w:r>
        <w:rPr>
          <w:rFonts w:ascii="IranNastaliq" w:hAnsi="IranNastaliq" w:cs="IranNastaliq" w:hint="cs"/>
          <w:b/>
          <w:bCs/>
          <w:sz w:val="22"/>
          <w:szCs w:val="22"/>
          <w:rtl/>
          <w:lang w:bidi="fa-IR"/>
        </w:rPr>
        <w:t xml:space="preserve">             </w:t>
      </w:r>
      <w:r w:rsidRPr="00BB4C92">
        <w:rPr>
          <w:rFonts w:ascii="IranNastaliq" w:hAnsi="IranNastaliq" w:cs="IranNastaliq"/>
          <w:b/>
          <w:bCs/>
          <w:sz w:val="22"/>
          <w:szCs w:val="22"/>
          <w:rtl/>
          <w:lang w:bidi="fa-IR"/>
        </w:rPr>
        <w:t>اموراداری</w:t>
      </w:r>
    </w:p>
    <w:p w:rsidR="00BB4C92" w:rsidRDefault="005222EC" w:rsidP="00BB4C92">
      <w:pPr>
        <w:spacing w:line="360" w:lineRule="auto"/>
        <w:jc w:val="center"/>
        <w:rPr>
          <w:rFonts w:cs="B Zar"/>
          <w:b/>
          <w:bCs/>
          <w:sz w:val="22"/>
          <w:szCs w:val="22"/>
          <w:rtl/>
          <w:lang w:bidi="fa-IR"/>
        </w:rPr>
      </w:pPr>
      <w:r w:rsidRPr="005222EC">
        <w:rPr>
          <w:rFonts w:cs="B Zar" w:hint="cs"/>
          <w:b/>
          <w:bCs/>
          <w:sz w:val="22"/>
          <w:szCs w:val="22"/>
          <w:rtl/>
          <w:lang w:bidi="fa-IR"/>
        </w:rPr>
        <w:t>فرم مشخصات کامل وشخصی نیروهای بومی شاغل در نمایندگی های فرهنگی خارج از کشور</w:t>
      </w:r>
      <w:r>
        <w:rPr>
          <w:rFonts w:cs="B Zar" w:hint="cs"/>
          <w:b/>
          <w:bCs/>
          <w:sz w:val="22"/>
          <w:szCs w:val="22"/>
          <w:rtl/>
          <w:lang w:bidi="fa-IR"/>
        </w:rPr>
        <w:t>(شماره 1)</w:t>
      </w:r>
    </w:p>
    <w:p w:rsidR="005222EC" w:rsidRPr="005222EC" w:rsidRDefault="00ED6B1F" w:rsidP="00BB4C92">
      <w:pPr>
        <w:spacing w:line="360" w:lineRule="auto"/>
        <w:jc w:val="center"/>
        <w:rPr>
          <w:rFonts w:cs="B Zar"/>
          <w:b/>
          <w:bCs/>
          <w:sz w:val="22"/>
          <w:szCs w:val="22"/>
          <w:rtl/>
          <w:lang w:bidi="fa-IR"/>
        </w:rPr>
      </w:pPr>
      <w:r>
        <w:rPr>
          <w:rFonts w:cs="B Zar" w:hint="cs"/>
          <w:b/>
          <w:bCs/>
          <w:sz w:val="22"/>
          <w:szCs w:val="22"/>
          <w:rtl/>
          <w:lang w:bidi="fa-IR"/>
        </w:rPr>
        <w:t>فرم شخصی</w:t>
      </w:r>
    </w:p>
    <w:tbl>
      <w:tblPr>
        <w:bidiVisual/>
        <w:tblW w:w="11122" w:type="dxa"/>
        <w:tblInd w:w="-10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517"/>
        <w:gridCol w:w="684"/>
        <w:gridCol w:w="1252"/>
        <w:gridCol w:w="236"/>
        <w:gridCol w:w="850"/>
        <w:gridCol w:w="182"/>
        <w:gridCol w:w="898"/>
        <w:gridCol w:w="340"/>
        <w:gridCol w:w="1242"/>
        <w:gridCol w:w="38"/>
        <w:gridCol w:w="1074"/>
        <w:gridCol w:w="22"/>
        <w:gridCol w:w="1549"/>
        <w:gridCol w:w="238"/>
      </w:tblGrid>
      <w:tr w:rsidR="005222EC" w:rsidTr="005222EC">
        <w:tc>
          <w:tcPr>
            <w:tcW w:w="3201" w:type="dxa"/>
            <w:gridSpan w:val="2"/>
            <w:tcBorders>
              <w:left w:val="single" w:sz="18" w:space="0" w:color="auto"/>
            </w:tcBorders>
            <w:shd w:val="clear" w:color="auto" w:fill="D9D9D9"/>
          </w:tcPr>
          <w:p w:rsidR="005222EC" w:rsidRPr="005222EC" w:rsidRDefault="005222EC" w:rsidP="00037379">
            <w:pPr>
              <w:spacing w:before="40" w:after="40"/>
              <w:jc w:val="both"/>
              <w:rPr>
                <w:rFonts w:cs="B Zar"/>
                <w:b/>
                <w:bCs/>
                <w:sz w:val="20"/>
                <w:szCs w:val="20"/>
                <w:rtl/>
                <w:lang w:bidi="fa-IR"/>
              </w:rPr>
            </w:pPr>
            <w:r w:rsidRPr="005222EC">
              <w:rPr>
                <w:rFonts w:cs="B Zar" w:hint="cs"/>
                <w:b/>
                <w:bCs/>
                <w:sz w:val="20"/>
                <w:szCs w:val="20"/>
                <w:rtl/>
                <w:lang w:bidi="fa-IR"/>
              </w:rPr>
              <w:t xml:space="preserve">1- حوزه منطقه ای:     </w:t>
            </w:r>
          </w:p>
        </w:tc>
        <w:tc>
          <w:tcPr>
            <w:tcW w:w="3418" w:type="dxa"/>
            <w:gridSpan w:val="5"/>
            <w:tcBorders>
              <w:right w:val="nil"/>
            </w:tcBorders>
            <w:shd w:val="clear" w:color="auto" w:fill="D9D9D9"/>
          </w:tcPr>
          <w:p w:rsidR="005222EC" w:rsidRPr="005222EC" w:rsidRDefault="005222EC" w:rsidP="00037379">
            <w:pPr>
              <w:spacing w:before="40" w:after="40"/>
              <w:jc w:val="both"/>
              <w:rPr>
                <w:rFonts w:cs="B Zar"/>
                <w:b/>
                <w:bCs/>
                <w:sz w:val="20"/>
                <w:szCs w:val="20"/>
                <w:rtl/>
                <w:lang w:bidi="fa-IR"/>
              </w:rPr>
            </w:pPr>
            <w:r w:rsidRPr="005222EC">
              <w:rPr>
                <w:rFonts w:cs="B Zar" w:hint="cs"/>
                <w:b/>
                <w:bCs/>
                <w:sz w:val="20"/>
                <w:szCs w:val="20"/>
                <w:rtl/>
                <w:lang w:bidi="fa-IR"/>
              </w:rPr>
              <w:t xml:space="preserve">2- نام کشورمتوقف فیه: </w:t>
            </w:r>
            <w:r w:rsidR="00B11A07">
              <w:rPr>
                <w:rFonts w:cs="B Zar" w:hint="cs"/>
                <w:b/>
                <w:bCs/>
                <w:sz w:val="20"/>
                <w:szCs w:val="20"/>
                <w:rtl/>
                <w:lang w:bidi="fa-IR"/>
              </w:rPr>
              <w:t>اندونزی</w:t>
            </w:r>
            <w:r w:rsidRPr="005222EC">
              <w:rPr>
                <w:rFonts w:cs="B Zar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</w:p>
        </w:tc>
        <w:tc>
          <w:tcPr>
            <w:tcW w:w="340" w:type="dxa"/>
            <w:tcBorders>
              <w:left w:val="nil"/>
              <w:right w:val="single" w:sz="4" w:space="0" w:color="auto"/>
            </w:tcBorders>
            <w:shd w:val="clear" w:color="auto" w:fill="D9D9D9"/>
          </w:tcPr>
          <w:p w:rsidR="005222EC" w:rsidRPr="005222EC" w:rsidRDefault="005222EC" w:rsidP="00037379">
            <w:pPr>
              <w:spacing w:before="40" w:after="40"/>
              <w:jc w:val="both"/>
              <w:rPr>
                <w:rFonts w:cs="B Zar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925" w:type="dxa"/>
            <w:gridSpan w:val="5"/>
            <w:tcBorders>
              <w:left w:val="single" w:sz="4" w:space="0" w:color="auto"/>
              <w:right w:val="nil"/>
            </w:tcBorders>
            <w:shd w:val="clear" w:color="auto" w:fill="D9D9D9"/>
          </w:tcPr>
          <w:p w:rsidR="005222EC" w:rsidRPr="005222EC" w:rsidRDefault="00ED6B1F" w:rsidP="00037379">
            <w:pPr>
              <w:spacing w:before="40" w:after="40"/>
              <w:jc w:val="both"/>
              <w:rPr>
                <w:rFonts w:cs="B Zar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cs="B Zar" w:hint="cs"/>
                <w:b/>
                <w:bCs/>
                <w:sz w:val="20"/>
                <w:szCs w:val="20"/>
                <w:rtl/>
                <w:lang w:bidi="fa-IR"/>
              </w:rPr>
              <w:t>*</w:t>
            </w:r>
            <w:r w:rsidR="005222EC">
              <w:rPr>
                <w:rFonts w:cs="B Zar" w:hint="cs"/>
                <w:b/>
                <w:bCs/>
                <w:sz w:val="20"/>
                <w:szCs w:val="20"/>
                <w:rtl/>
                <w:lang w:bidi="fa-IR"/>
              </w:rPr>
              <w:t>شماره  مجوز جذب:</w:t>
            </w:r>
          </w:p>
        </w:tc>
        <w:tc>
          <w:tcPr>
            <w:tcW w:w="238" w:type="dxa"/>
            <w:tcBorders>
              <w:left w:val="nil"/>
              <w:right w:val="single" w:sz="18" w:space="0" w:color="auto"/>
            </w:tcBorders>
            <w:shd w:val="clear" w:color="auto" w:fill="D9D9D9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</w:tr>
      <w:tr w:rsidR="00AE70E0" w:rsidTr="00E75E95">
        <w:tc>
          <w:tcPr>
            <w:tcW w:w="5721" w:type="dxa"/>
            <w:gridSpan w:val="6"/>
            <w:tcBorders>
              <w:left w:val="single" w:sz="18" w:space="0" w:color="auto"/>
            </w:tcBorders>
            <w:shd w:val="clear" w:color="auto" w:fill="auto"/>
          </w:tcPr>
          <w:p w:rsidR="007752DE" w:rsidRPr="00BB4C92" w:rsidRDefault="005222EC" w:rsidP="00335854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4-نام ونام خانوادگی کارمند بومی: </w:t>
            </w:r>
            <w:r w:rsidR="00335854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اندیکا نُوِیانتو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</w:p>
          <w:p w:rsidR="00667E57" w:rsidRPr="00BB4C92" w:rsidRDefault="005222EC" w:rsidP="00335854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6-شماره شناسنامه: </w:t>
            </w:r>
            <w:r w:rsidR="00335854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3173070611800005</w:t>
            </w:r>
          </w:p>
          <w:p w:rsidR="00007D2E" w:rsidRPr="00BB4C92" w:rsidRDefault="005222EC" w:rsidP="00335854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8-محل تولد و صدور: </w:t>
            </w:r>
            <w:r w:rsidR="00335854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جاکارتا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  </w:t>
            </w:r>
          </w:p>
        </w:tc>
        <w:tc>
          <w:tcPr>
            <w:tcW w:w="5163" w:type="dxa"/>
            <w:gridSpan w:val="7"/>
            <w:tcBorders>
              <w:bottom w:val="single" w:sz="4" w:space="0" w:color="auto"/>
              <w:right w:val="nil"/>
            </w:tcBorders>
            <w:shd w:val="clear" w:color="auto" w:fill="auto"/>
          </w:tcPr>
          <w:p w:rsidR="00007D2E" w:rsidRPr="00BB4C92" w:rsidRDefault="005222EC" w:rsidP="00D14B0E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5-نام پدر: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="00D14B0E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سوتَرنو</w:t>
            </w:r>
          </w:p>
          <w:p w:rsidR="007752DE" w:rsidRPr="00BB4C92" w:rsidRDefault="005222EC" w:rsidP="00335854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7-تاریخ تولد: </w:t>
            </w:r>
            <w:r w:rsidR="00335854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6</w:t>
            </w:r>
            <w:r w:rsidR="00972B08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="00335854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نوامبر</w:t>
            </w:r>
            <w:r w:rsidR="00972B08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19</w:t>
            </w:r>
            <w:r w:rsidR="00335854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80</w:t>
            </w:r>
          </w:p>
          <w:p w:rsidR="00667E57" w:rsidRPr="00BB4C92" w:rsidRDefault="005222EC" w:rsidP="00335854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9-تاریخ دقیق تولد:</w:t>
            </w:r>
            <w:r w:rsidR="0069703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1</w:t>
            </w:r>
            <w:r w:rsidR="00335854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5</w:t>
            </w:r>
            <w:r w:rsidR="0069703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="00335854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آبان </w:t>
            </w:r>
            <w:r w:rsidR="0069703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135</w:t>
            </w:r>
            <w:r w:rsidR="00335854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9</w:t>
            </w:r>
          </w:p>
        </w:tc>
        <w:tc>
          <w:tcPr>
            <w:tcW w:w="238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BE449F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/>
                <w:b/>
                <w:bCs/>
                <w:sz w:val="20"/>
                <w:szCs w:val="20"/>
                <w:lang w:bidi="fa-IR"/>
              </w:rPr>
              <w:t xml:space="preserve"> </w:t>
            </w:r>
            <w:bookmarkStart w:id="0" w:name="EmploymentNo"/>
            <w:bookmarkEnd w:id="0"/>
            <w:r w:rsidRPr="00BB4C92">
              <w:rPr>
                <w:rFonts w:cs="B Nazanin"/>
                <w:b/>
                <w:bCs/>
                <w:sz w:val="20"/>
                <w:szCs w:val="20"/>
                <w:lang w:bidi="fa-IR"/>
              </w:rPr>
              <w:t xml:space="preserve">  </w:t>
            </w:r>
          </w:p>
        </w:tc>
      </w:tr>
      <w:tr w:rsidR="00AE70E0" w:rsidTr="00667E57">
        <w:tc>
          <w:tcPr>
            <w:tcW w:w="2517" w:type="dxa"/>
            <w:tcBorders>
              <w:left w:val="single" w:sz="18" w:space="0" w:color="auto"/>
              <w:right w:val="nil"/>
            </w:tcBorders>
            <w:shd w:val="clear" w:color="auto" w:fill="auto"/>
          </w:tcPr>
          <w:p w:rsidR="00BB4C92" w:rsidRPr="00BB4C92" w:rsidRDefault="005222EC" w:rsidP="00BB4C92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10-وضعیت تاهل: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متأهل</w:t>
            </w:r>
          </w:p>
        </w:tc>
        <w:tc>
          <w:tcPr>
            <w:tcW w:w="3022" w:type="dxa"/>
            <w:gridSpan w:val="4"/>
            <w:tcBorders>
              <w:left w:val="nil"/>
              <w:right w:val="nil"/>
            </w:tcBorders>
            <w:shd w:val="clear" w:color="auto" w:fill="auto"/>
          </w:tcPr>
          <w:p w:rsidR="00007D2E" w:rsidRPr="00BB4C92" w:rsidRDefault="005222EC" w:rsidP="00335854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11-تعداد فرزند: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="00335854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(</w:t>
            </w:r>
            <w:r w:rsidR="00335854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یک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) فرزند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</w:t>
            </w:r>
            <w:bookmarkStart w:id="1" w:name="IDPlaceRegionTitle"/>
            <w:bookmarkEnd w:id="1"/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</w:t>
            </w:r>
          </w:p>
        </w:tc>
        <w:tc>
          <w:tcPr>
            <w:tcW w:w="2700" w:type="dxa"/>
            <w:gridSpan w:val="5"/>
            <w:tcBorders>
              <w:left w:val="nil"/>
              <w:right w:val="nil"/>
            </w:tcBorders>
            <w:shd w:val="clear" w:color="auto" w:fill="auto"/>
          </w:tcPr>
          <w:p w:rsidR="00007D2E" w:rsidRPr="00BB4C92" w:rsidRDefault="005222EC" w:rsidP="00335854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12-دین/مذهب: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اسلام/</w:t>
            </w:r>
            <w:r w:rsidR="00335854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اهل سنت </w:t>
            </w:r>
          </w:p>
        </w:tc>
        <w:tc>
          <w:tcPr>
            <w:tcW w:w="2883" w:type="dxa"/>
            <w:gridSpan w:val="4"/>
            <w:tcBorders>
              <w:left w:val="nil"/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13-تابعیت: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اندونزی</w:t>
            </w:r>
          </w:p>
        </w:tc>
      </w:tr>
      <w:tr w:rsidR="00AE70E0" w:rsidTr="008D5C37">
        <w:tc>
          <w:tcPr>
            <w:tcW w:w="5539" w:type="dxa"/>
            <w:gridSpan w:val="5"/>
            <w:tcBorders>
              <w:left w:val="single" w:sz="18" w:space="0" w:color="auto"/>
            </w:tcBorders>
            <w:shd w:val="clear" w:color="auto" w:fill="auto"/>
          </w:tcPr>
          <w:p w:rsidR="00007D2E" w:rsidRPr="00BB4C92" w:rsidRDefault="005222EC" w:rsidP="00335854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14- میزان تحصیلات: 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کارشناسی (لیسانس)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</w:t>
            </w:r>
          </w:p>
        </w:tc>
        <w:tc>
          <w:tcPr>
            <w:tcW w:w="5583" w:type="dxa"/>
            <w:gridSpan w:val="9"/>
            <w:tcBorders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335854">
            <w:pPr>
              <w:spacing w:before="40" w:after="4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15-رشته تحصیلی: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="00335854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مدیریت شرکت</w:t>
            </w:r>
          </w:p>
        </w:tc>
      </w:tr>
      <w:tr w:rsidR="00AE70E0" w:rsidTr="008D5C37">
        <w:tc>
          <w:tcPr>
            <w:tcW w:w="11122" w:type="dxa"/>
            <w:gridSpan w:val="14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BB4C92" w:rsidRPr="00BB4C92" w:rsidRDefault="005222EC" w:rsidP="006C1CC6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16-آدرس کامل محل سکونت:</w:t>
            </w:r>
            <w:r w:rsidR="0069703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proofErr w:type="spellStart"/>
            <w:r w:rsidR="00335854">
              <w:rPr>
                <w:rFonts w:cs="B Nazanin"/>
                <w:b/>
                <w:bCs/>
                <w:sz w:val="18"/>
                <w:szCs w:val="18"/>
                <w:lang w:bidi="fa-IR"/>
              </w:rPr>
              <w:t>Kemanggisan</w:t>
            </w:r>
            <w:proofErr w:type="spellEnd"/>
            <w:r w:rsidR="00335854">
              <w:rPr>
                <w:rFonts w:cs="B Nazanin"/>
                <w:b/>
                <w:bCs/>
                <w:sz w:val="18"/>
                <w:szCs w:val="18"/>
                <w:lang w:bidi="fa-IR"/>
              </w:rPr>
              <w:t xml:space="preserve"> </w:t>
            </w:r>
            <w:proofErr w:type="spellStart"/>
            <w:r w:rsidR="00335854">
              <w:rPr>
                <w:rFonts w:cs="B Nazanin"/>
                <w:b/>
                <w:bCs/>
                <w:sz w:val="18"/>
                <w:szCs w:val="18"/>
                <w:lang w:bidi="fa-IR"/>
              </w:rPr>
              <w:t>Pulo</w:t>
            </w:r>
            <w:proofErr w:type="spellEnd"/>
            <w:r w:rsidR="00335854">
              <w:rPr>
                <w:rFonts w:cs="B Nazanin"/>
                <w:b/>
                <w:bCs/>
                <w:sz w:val="18"/>
                <w:szCs w:val="18"/>
                <w:lang w:bidi="fa-IR"/>
              </w:rPr>
              <w:t xml:space="preserve">, </w:t>
            </w:r>
            <w:proofErr w:type="spellStart"/>
            <w:r w:rsidR="00335854">
              <w:rPr>
                <w:rFonts w:cs="B Nazanin"/>
                <w:b/>
                <w:bCs/>
                <w:sz w:val="18"/>
                <w:szCs w:val="18"/>
                <w:lang w:bidi="fa-IR"/>
              </w:rPr>
              <w:t>Rt</w:t>
            </w:r>
            <w:proofErr w:type="spellEnd"/>
            <w:r w:rsidR="00335854">
              <w:rPr>
                <w:rFonts w:cs="B Nazanin"/>
                <w:b/>
                <w:bCs/>
                <w:sz w:val="18"/>
                <w:szCs w:val="18"/>
                <w:lang w:bidi="fa-IR"/>
              </w:rPr>
              <w:t>/</w:t>
            </w:r>
            <w:proofErr w:type="spellStart"/>
            <w:r w:rsidR="00335854">
              <w:rPr>
                <w:rFonts w:cs="B Nazanin"/>
                <w:b/>
                <w:bCs/>
                <w:sz w:val="18"/>
                <w:szCs w:val="18"/>
                <w:lang w:bidi="fa-IR"/>
              </w:rPr>
              <w:t>Rw</w:t>
            </w:r>
            <w:proofErr w:type="spellEnd"/>
            <w:r w:rsidR="00335854">
              <w:rPr>
                <w:rFonts w:cs="B Nazanin"/>
                <w:b/>
                <w:bCs/>
                <w:sz w:val="18"/>
                <w:szCs w:val="18"/>
                <w:lang w:bidi="fa-IR"/>
              </w:rPr>
              <w:t xml:space="preserve">: 007/017, </w:t>
            </w:r>
            <w:proofErr w:type="spellStart"/>
            <w:r w:rsidR="00335854">
              <w:rPr>
                <w:rFonts w:cs="B Nazanin"/>
                <w:b/>
                <w:bCs/>
                <w:sz w:val="18"/>
                <w:szCs w:val="18"/>
                <w:lang w:bidi="fa-IR"/>
              </w:rPr>
              <w:t>Desa</w:t>
            </w:r>
            <w:proofErr w:type="spellEnd"/>
            <w:r w:rsidR="00335854">
              <w:rPr>
                <w:rFonts w:cs="B Nazanin"/>
                <w:b/>
                <w:bCs/>
                <w:sz w:val="18"/>
                <w:szCs w:val="18"/>
                <w:lang w:bidi="fa-IR"/>
              </w:rPr>
              <w:t>/</w:t>
            </w:r>
            <w:proofErr w:type="spellStart"/>
            <w:r w:rsidR="00335854">
              <w:rPr>
                <w:rFonts w:cs="B Nazanin"/>
                <w:b/>
                <w:bCs/>
                <w:sz w:val="18"/>
                <w:szCs w:val="18"/>
                <w:lang w:bidi="fa-IR"/>
              </w:rPr>
              <w:t>Kec</w:t>
            </w:r>
            <w:proofErr w:type="spellEnd"/>
            <w:r w:rsidR="00335854">
              <w:rPr>
                <w:rFonts w:cs="B Nazanin"/>
                <w:b/>
                <w:bCs/>
                <w:sz w:val="18"/>
                <w:szCs w:val="18"/>
                <w:lang w:bidi="fa-IR"/>
              </w:rPr>
              <w:t xml:space="preserve"> Pal</w:t>
            </w:r>
            <w:r w:rsidR="006C1CC6">
              <w:rPr>
                <w:rFonts w:cs="B Nazanin"/>
                <w:b/>
                <w:bCs/>
                <w:sz w:val="18"/>
                <w:szCs w:val="18"/>
                <w:lang w:bidi="fa-IR"/>
              </w:rPr>
              <w:t xml:space="preserve"> </w:t>
            </w:r>
            <w:proofErr w:type="spellStart"/>
            <w:r w:rsidR="006C1CC6">
              <w:rPr>
                <w:rFonts w:cs="B Nazanin"/>
                <w:b/>
                <w:bCs/>
                <w:sz w:val="18"/>
                <w:szCs w:val="18"/>
                <w:lang w:bidi="fa-IR"/>
              </w:rPr>
              <w:t>M</w:t>
            </w:r>
            <w:r w:rsidR="00335854">
              <w:rPr>
                <w:rFonts w:cs="B Nazanin"/>
                <w:b/>
                <w:bCs/>
                <w:sz w:val="18"/>
                <w:szCs w:val="18"/>
                <w:lang w:bidi="fa-IR"/>
              </w:rPr>
              <w:t>erah</w:t>
            </w:r>
            <w:proofErr w:type="spellEnd"/>
            <w:r w:rsidR="006C1CC6">
              <w:rPr>
                <w:rFonts w:cs="B Nazanin"/>
                <w:b/>
                <w:bCs/>
                <w:sz w:val="18"/>
                <w:szCs w:val="18"/>
                <w:lang w:bidi="fa-IR"/>
              </w:rPr>
              <w:t>, Jakarta Barat, Indonesia</w:t>
            </w:r>
          </w:p>
        </w:tc>
      </w:tr>
      <w:tr w:rsidR="00AE70E0" w:rsidTr="00667E57">
        <w:tc>
          <w:tcPr>
            <w:tcW w:w="5539" w:type="dxa"/>
            <w:gridSpan w:val="5"/>
            <w:tcBorders>
              <w:left w:val="single" w:sz="18" w:space="0" w:color="auto"/>
              <w:right w:val="nil"/>
            </w:tcBorders>
            <w:shd w:val="clear" w:color="auto" w:fill="auto"/>
          </w:tcPr>
          <w:p w:rsidR="00BB4C92" w:rsidRPr="00BB4C92" w:rsidRDefault="005222EC" w:rsidP="00BB4C92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17- نوع قرارداد :</w:t>
            </w:r>
          </w:p>
        </w:tc>
        <w:tc>
          <w:tcPr>
            <w:tcW w:w="5583" w:type="dxa"/>
            <w:gridSpan w:val="9"/>
            <w:tcBorders>
              <w:left w:val="nil"/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6C1CC6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18-تخصص :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="006C1CC6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رانندگی </w:t>
            </w:r>
            <w:r w:rsidR="00AD3F84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و تدارکات</w:t>
            </w:r>
          </w:p>
        </w:tc>
      </w:tr>
      <w:tr w:rsidR="00AE70E0" w:rsidTr="00E75E95">
        <w:tc>
          <w:tcPr>
            <w:tcW w:w="5721" w:type="dxa"/>
            <w:gridSpan w:val="6"/>
            <w:tcBorders>
              <w:left w:val="single" w:sz="18" w:space="0" w:color="auto"/>
            </w:tcBorders>
            <w:shd w:val="clear" w:color="auto" w:fill="auto"/>
          </w:tcPr>
          <w:p w:rsidR="00BB4C92" w:rsidRPr="00BB4C92" w:rsidRDefault="005222EC" w:rsidP="006C1CC6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19- تاریخ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دقیق 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شروع همکاری :</w:t>
            </w:r>
            <w:r w:rsidR="0069703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="006C1CC6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اواخر فوریه 2013 / اسفند ماه 1391</w:t>
            </w:r>
          </w:p>
        </w:tc>
        <w:tc>
          <w:tcPr>
            <w:tcW w:w="5401" w:type="dxa"/>
            <w:gridSpan w:val="8"/>
            <w:tcBorders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B07A1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bookmarkStart w:id="2" w:name="OfficialWorkSectionTitle"/>
            <w:bookmarkEnd w:id="2"/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20- سوابق خدمت قابل قبول:     روز          </w:t>
            </w:r>
            <w:r w:rsidR="00B07A1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3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ماه     </w:t>
            </w:r>
            <w:r w:rsidR="00B07A1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3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سال   </w:t>
            </w:r>
          </w:p>
        </w:tc>
      </w:tr>
      <w:tr w:rsidR="00AE70E0" w:rsidTr="002419D1">
        <w:tc>
          <w:tcPr>
            <w:tcW w:w="11122" w:type="dxa"/>
            <w:gridSpan w:val="14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4B6492">
            <w:pPr>
              <w:tabs>
                <w:tab w:val="center" w:pos="5453"/>
              </w:tabs>
              <w:spacing w:before="40" w:after="4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21-تاریخ عقد آخرین قرارداد: 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1/1/94 تا </w:t>
            </w:r>
            <w:r w:rsidR="004B64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29/12/94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                                           22 -</w:t>
            </w:r>
            <w:r w:rsidR="0001184B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میزان ساعت کاری در هفته:</w:t>
            </w:r>
          </w:p>
        </w:tc>
      </w:tr>
      <w:tr w:rsidR="00AE70E0" w:rsidTr="00E75E95">
        <w:trPr>
          <w:trHeight w:val="397"/>
        </w:trPr>
        <w:tc>
          <w:tcPr>
            <w:tcW w:w="5721" w:type="dxa"/>
            <w:gridSpan w:val="6"/>
            <w:tcBorders>
              <w:left w:val="single" w:sz="18" w:space="0" w:color="auto"/>
              <w:right w:val="nil"/>
            </w:tcBorders>
            <w:shd w:val="clear" w:color="auto" w:fill="auto"/>
            <w:vAlign w:val="center"/>
          </w:tcPr>
          <w:p w:rsidR="00BB4C92" w:rsidRPr="005222EC" w:rsidRDefault="005222EC" w:rsidP="0001184B">
            <w:pPr>
              <w:spacing w:before="40" w:after="4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5222EC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23-وضعیت دریافت وام:         </w:t>
            </w:r>
            <w:bookmarkStart w:id="3" w:name="SacrificialStatus"/>
            <w:bookmarkEnd w:id="3"/>
          </w:p>
        </w:tc>
        <w:tc>
          <w:tcPr>
            <w:tcW w:w="5401" w:type="dxa"/>
            <w:gridSpan w:val="8"/>
            <w:tcBorders>
              <w:left w:val="nil"/>
              <w:right w:val="single" w:sz="18" w:space="0" w:color="auto"/>
            </w:tcBorders>
            <w:shd w:val="clear" w:color="auto" w:fill="auto"/>
            <w:vAlign w:val="center"/>
          </w:tcPr>
          <w:p w:rsidR="00007D2E" w:rsidRPr="00BB4C92" w:rsidRDefault="005222EC" w:rsidP="00037379">
            <w:pPr>
              <w:spacing w:before="40" w:after="4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5222EC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24- </w:t>
            </w:r>
            <w:bookmarkStart w:id="4" w:name="SacrificerRelationTitle"/>
            <w:bookmarkEnd w:id="4"/>
            <w:r w:rsidRPr="005222EC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دیگر تسهیلات:</w:t>
            </w:r>
          </w:p>
        </w:tc>
      </w:tr>
      <w:tr w:rsidR="00AE70E0" w:rsidTr="00BE449F">
        <w:tc>
          <w:tcPr>
            <w:tcW w:w="5539" w:type="dxa"/>
            <w:gridSpan w:val="5"/>
            <w:tcBorders>
              <w:left w:val="single" w:sz="18" w:space="0" w:color="auto"/>
            </w:tcBorders>
            <w:shd w:val="clear" w:color="auto" w:fill="auto"/>
          </w:tcPr>
          <w:p w:rsidR="00007D2E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25-وضعیت بیمه: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وجود ندارد</w:t>
            </w:r>
          </w:p>
        </w:tc>
        <w:tc>
          <w:tcPr>
            <w:tcW w:w="5583" w:type="dxa"/>
            <w:gridSpan w:val="9"/>
            <w:tcBorders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26-نوع بیمه: 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وجود ندارد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</w:t>
            </w:r>
          </w:p>
        </w:tc>
      </w:tr>
      <w:tr w:rsidR="005222EC" w:rsidTr="00667E57">
        <w:tc>
          <w:tcPr>
            <w:tcW w:w="4453" w:type="dxa"/>
            <w:gridSpan w:val="3"/>
            <w:vMerge w:val="restart"/>
            <w:tcBorders>
              <w:left w:val="single" w:sz="18" w:space="0" w:color="auto"/>
              <w:right w:val="nil"/>
            </w:tcBorders>
            <w:shd w:val="clear" w:color="auto" w:fill="auto"/>
          </w:tcPr>
          <w:p w:rsidR="005222EC" w:rsidRPr="00BB4C92" w:rsidRDefault="005222EC" w:rsidP="005222EC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27-شرح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حکم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</w:p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36" w:type="dxa"/>
            <w:vMerge w:val="restart"/>
            <w:tcBorders>
              <w:left w:val="nil"/>
            </w:tcBorders>
            <w:shd w:val="clear" w:color="auto" w:fill="auto"/>
          </w:tcPr>
          <w:p w:rsidR="005222EC" w:rsidRPr="00BB4C92" w:rsidRDefault="005222EC" w:rsidP="00037379">
            <w:pPr>
              <w:bidi w:val="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BB4C92" w:rsidRDefault="005222EC" w:rsidP="00037379">
            <w:pPr>
              <w:bidi w:val="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512" w:type="dxa"/>
            <w:gridSpan w:val="5"/>
            <w:shd w:val="clear" w:color="auto" w:fill="CFCFCF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28 - حقوق ثابت: </w:t>
            </w:r>
          </w:p>
        </w:tc>
        <w:tc>
          <w:tcPr>
            <w:tcW w:w="1134" w:type="dxa"/>
            <w:gridSpan w:val="3"/>
            <w:shd w:val="clear" w:color="auto" w:fill="CFCFCF"/>
          </w:tcPr>
          <w:p w:rsidR="005222EC" w:rsidRPr="00BB4C92" w:rsidRDefault="005222EC" w:rsidP="008947D7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مبلغ</w:t>
            </w:r>
            <w:r w:rsidR="008947D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(یورو)</w:t>
            </w:r>
          </w:p>
        </w:tc>
        <w:tc>
          <w:tcPr>
            <w:tcW w:w="1787" w:type="dxa"/>
            <w:gridSpan w:val="2"/>
            <w:tcBorders>
              <w:right w:val="single" w:sz="18" w:space="0" w:color="auto"/>
            </w:tcBorders>
            <w:shd w:val="clear" w:color="auto" w:fill="CFCFCF"/>
          </w:tcPr>
          <w:p w:rsidR="005222EC" w:rsidRPr="00BB4C92" w:rsidRDefault="005222EC" w:rsidP="008D5C37">
            <w:pPr>
              <w:tabs>
                <w:tab w:val="left" w:pos="350"/>
                <w:tab w:val="center" w:pos="782"/>
              </w:tabs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مبلغ(ريال)</w:t>
            </w:r>
          </w:p>
        </w:tc>
      </w:tr>
      <w:tr w:rsidR="005222EC" w:rsidTr="005222EC">
        <w:trPr>
          <w:trHeight w:val="357"/>
        </w:trPr>
        <w:tc>
          <w:tcPr>
            <w:tcW w:w="4453" w:type="dxa"/>
            <w:gridSpan w:val="3"/>
            <w:vMerge/>
            <w:tcBorders>
              <w:left w:val="single" w:sz="18" w:space="0" w:color="auto"/>
              <w:right w:val="nil"/>
            </w:tcBorders>
            <w:shd w:val="clear" w:color="auto" w:fill="auto"/>
          </w:tcPr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512" w:type="dxa"/>
            <w:gridSpan w:val="5"/>
            <w:shd w:val="clear" w:color="auto" w:fill="auto"/>
          </w:tcPr>
          <w:p w:rsidR="005222EC" w:rsidRPr="005222EC" w:rsidRDefault="00ED6B1F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*</w:t>
            </w:r>
            <w:r w:rsidR="005222EC" w:rsidRPr="005222EC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الف) حقوق ثابت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5222EC" w:rsidRPr="008947D7" w:rsidRDefault="00D14B0E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340</w:t>
            </w:r>
          </w:p>
        </w:tc>
        <w:tc>
          <w:tcPr>
            <w:tcW w:w="1787" w:type="dxa"/>
            <w:gridSpan w:val="2"/>
            <w:tcBorders>
              <w:right w:val="single" w:sz="18" w:space="0" w:color="auto"/>
            </w:tcBorders>
            <w:shd w:val="clear" w:color="auto" w:fill="auto"/>
          </w:tcPr>
          <w:p w:rsidR="005222EC" w:rsidRPr="005222EC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color w:val="FFFFFF" w:themeColor="background1"/>
                <w:sz w:val="20"/>
                <w:szCs w:val="20"/>
                <w:rtl/>
                <w:lang w:bidi="fa-IR"/>
              </w:rPr>
            </w:pPr>
          </w:p>
        </w:tc>
      </w:tr>
      <w:tr w:rsidR="005222EC" w:rsidTr="00667E57">
        <w:tc>
          <w:tcPr>
            <w:tcW w:w="4453" w:type="dxa"/>
            <w:gridSpan w:val="3"/>
            <w:vMerge/>
            <w:tcBorders>
              <w:left w:val="single" w:sz="18" w:space="0" w:color="auto"/>
              <w:righ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512" w:type="dxa"/>
            <w:gridSpan w:val="5"/>
            <w:shd w:val="clear" w:color="auto" w:fill="auto"/>
          </w:tcPr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5222EC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ب ) میزان اضافه کار: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1787" w:type="dxa"/>
            <w:gridSpan w:val="2"/>
            <w:tcBorders>
              <w:right w:val="single" w:sz="18" w:space="0" w:color="auto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</w:tr>
      <w:tr w:rsidR="005222EC" w:rsidTr="00667E57">
        <w:tc>
          <w:tcPr>
            <w:tcW w:w="4453" w:type="dxa"/>
            <w:gridSpan w:val="3"/>
            <w:vMerge/>
            <w:tcBorders>
              <w:left w:val="single" w:sz="18" w:space="0" w:color="auto"/>
              <w:righ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512" w:type="dxa"/>
            <w:gridSpan w:val="5"/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پ) كمك های دیگر:</w:t>
            </w:r>
            <w:r w:rsidR="008947D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="008947D7" w:rsidRPr="008947D7">
              <w:rPr>
                <w:rFonts w:cs="B Nazanin" w:hint="cs"/>
                <w:b/>
                <w:bCs/>
                <w:sz w:val="20"/>
                <w:szCs w:val="20"/>
                <w:highlight w:val="yellow"/>
                <w:rtl/>
                <w:lang w:bidi="fa-IR"/>
              </w:rPr>
              <w:t>(عیدی ها و افطاری)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1787" w:type="dxa"/>
            <w:gridSpan w:val="2"/>
            <w:tcBorders>
              <w:right w:val="single" w:sz="18" w:space="0" w:color="auto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</w:tr>
      <w:tr w:rsidR="005222EC" w:rsidTr="00667E57">
        <w:tc>
          <w:tcPr>
            <w:tcW w:w="4453" w:type="dxa"/>
            <w:gridSpan w:val="3"/>
            <w:vMerge/>
            <w:tcBorders>
              <w:left w:val="single" w:sz="18" w:space="0" w:color="auto"/>
              <w:righ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512" w:type="dxa"/>
            <w:gridSpan w:val="5"/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س ) کمکهای پایان سال: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5222EC" w:rsidRPr="00BB4C92" w:rsidRDefault="00D14B0E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340</w:t>
            </w:r>
          </w:p>
        </w:tc>
        <w:tc>
          <w:tcPr>
            <w:tcW w:w="1787" w:type="dxa"/>
            <w:gridSpan w:val="2"/>
            <w:tcBorders>
              <w:right w:val="single" w:sz="18" w:space="0" w:color="auto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</w:tr>
      <w:tr w:rsidR="005222EC" w:rsidTr="00667E57">
        <w:tc>
          <w:tcPr>
            <w:tcW w:w="4453" w:type="dxa"/>
            <w:gridSpan w:val="3"/>
            <w:vMerge/>
            <w:tcBorders>
              <w:left w:val="single" w:sz="18" w:space="0" w:color="auto"/>
              <w:righ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512" w:type="dxa"/>
            <w:gridSpan w:val="5"/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ش) سایر****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1787" w:type="dxa"/>
            <w:gridSpan w:val="2"/>
            <w:tcBorders>
              <w:right w:val="single" w:sz="18" w:space="0" w:color="auto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</w:tr>
      <w:tr w:rsidR="005222EC" w:rsidTr="00667E57">
        <w:tc>
          <w:tcPr>
            <w:tcW w:w="4453" w:type="dxa"/>
            <w:gridSpan w:val="3"/>
            <w:vMerge/>
            <w:tcBorders>
              <w:left w:val="single" w:sz="18" w:space="0" w:color="auto"/>
              <w:righ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512" w:type="dxa"/>
            <w:gridSpan w:val="5"/>
            <w:shd w:val="clear" w:color="auto" w:fill="CFCFCF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جمع:</w:t>
            </w:r>
          </w:p>
        </w:tc>
        <w:tc>
          <w:tcPr>
            <w:tcW w:w="1134" w:type="dxa"/>
            <w:gridSpan w:val="3"/>
            <w:shd w:val="clear" w:color="auto" w:fill="CFCFCF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1787" w:type="dxa"/>
            <w:gridSpan w:val="2"/>
            <w:tcBorders>
              <w:right w:val="single" w:sz="18" w:space="0" w:color="auto"/>
            </w:tcBorders>
            <w:shd w:val="clear" w:color="auto" w:fill="CFCFCF"/>
          </w:tcPr>
          <w:p w:rsidR="005222EC" w:rsidRPr="00BB4C92" w:rsidRDefault="005222EC" w:rsidP="001850F4">
            <w:pPr>
              <w:spacing w:before="40" w:after="4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</w:tr>
      <w:tr w:rsidR="00AE70E0" w:rsidTr="002419D1">
        <w:trPr>
          <w:trHeight w:val="747"/>
        </w:trPr>
        <w:tc>
          <w:tcPr>
            <w:tcW w:w="11122" w:type="dxa"/>
            <w:gridSpan w:val="14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F93A60">
            <w:pPr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29- حقوق و فوق العاده هاي مندرج در اين فرم جمعاً مبلغ                                (ریال)</w:t>
            </w:r>
            <w:r w:rsidR="0001184B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معادل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مبلغ                       (یورو) ماهانه پس از وضع كسور پرداخت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می گردد.</w:t>
            </w:r>
          </w:p>
          <w:p w:rsidR="00BB4C92" w:rsidRPr="00BB4C92" w:rsidRDefault="00AD3F84" w:rsidP="00E5360A">
            <w:pPr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BB4C92" w:rsidRPr="00BB4C92" w:rsidRDefault="00AD3F84" w:rsidP="00E5360A">
            <w:pPr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</w:tr>
      <w:tr w:rsidR="00AE70E0" w:rsidTr="00667E57">
        <w:trPr>
          <w:trHeight w:val="1059"/>
        </w:trPr>
        <w:tc>
          <w:tcPr>
            <w:tcW w:w="9313" w:type="dxa"/>
            <w:gridSpan w:val="11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:rsidR="00BB4C92" w:rsidRDefault="00AD3F84" w:rsidP="00BB4C92">
            <w:pPr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</w:p>
          <w:p w:rsidR="00BB4C92" w:rsidRPr="00BB4C92" w:rsidRDefault="005222EC" w:rsidP="00D14B0E">
            <w:pPr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/>
                <w:b/>
                <w:bCs/>
                <w:sz w:val="20"/>
                <w:szCs w:val="20"/>
                <w:lang w:bidi="fa-IR"/>
              </w:rPr>
              <w:t>30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- نام و نام خانوادگي کارمند </w:t>
            </w:r>
            <w:r w:rsidRPr="00BB4C92">
              <w:rPr>
                <w:rFonts w:cs="B Nazanin"/>
                <w:b/>
                <w:bCs/>
                <w:sz w:val="20"/>
                <w:szCs w:val="20"/>
                <w:lang w:bidi="fa-IR"/>
              </w:rPr>
              <w:t>: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</w:t>
            </w:r>
            <w:r w:rsidR="00D14B0E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اندیکا نُوِیانتو</w:t>
            </w:r>
            <w:bookmarkStart w:id="5" w:name="DecreeResponsibleFullName"/>
            <w:bookmarkEnd w:id="5"/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         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          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            تاریخ تکمیل 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:</w:t>
            </w:r>
            <w:r w:rsidR="00F93A60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19/2/1395</w:t>
            </w:r>
          </w:p>
          <w:p w:rsidR="00BB4C92" w:rsidRPr="00BB4C92" w:rsidRDefault="00AD3F84" w:rsidP="00BB4C92">
            <w:pPr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BB4C92" w:rsidRPr="00BB4C92" w:rsidRDefault="005222EC" w:rsidP="00BB4C92">
            <w:pPr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bookmarkStart w:id="6" w:name="DecreeResponsibleTitle"/>
            <w:bookmarkEnd w:id="6"/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31-نام ونام خانوادگی مقام مسئول:                                    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    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      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       تاریخ تکمیل :</w:t>
            </w:r>
          </w:p>
          <w:p w:rsidR="00BB4C92" w:rsidRPr="00BB4C92" w:rsidRDefault="00AD3F84" w:rsidP="00BB4C92">
            <w:pPr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BB4C92" w:rsidRPr="00BB4C92" w:rsidRDefault="00AD3F84" w:rsidP="00BB4C92">
            <w:pPr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1809" w:type="dxa"/>
            <w:gridSpan w:val="3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007D2E" w:rsidRDefault="005222EC" w:rsidP="00BB4C92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شماره :</w:t>
            </w:r>
          </w:p>
          <w:p w:rsidR="00BB4C92" w:rsidRPr="00BB4C92" w:rsidRDefault="00AD3F84" w:rsidP="00BB4C92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BB4C92" w:rsidRPr="00BB4C92" w:rsidRDefault="005222EC" w:rsidP="00BB4C92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تاریخ:</w:t>
            </w:r>
          </w:p>
        </w:tc>
      </w:tr>
    </w:tbl>
    <w:p w:rsidR="00335200" w:rsidRPr="005222EC" w:rsidRDefault="005222EC" w:rsidP="009E558C">
      <w:pPr>
        <w:rPr>
          <w:rFonts w:cs="B Nazanin"/>
          <w:b/>
          <w:bCs/>
          <w:sz w:val="18"/>
          <w:szCs w:val="18"/>
          <w:rtl/>
          <w:lang w:bidi="fa-IR"/>
        </w:rPr>
      </w:pPr>
      <w:r w:rsidRPr="005222EC">
        <w:rPr>
          <w:rFonts w:cs="B Nazanin" w:hint="cs"/>
          <w:b/>
          <w:bCs/>
          <w:sz w:val="18"/>
          <w:szCs w:val="18"/>
          <w:rtl/>
          <w:lang w:bidi="fa-IR"/>
        </w:rPr>
        <w:t xml:space="preserve">این فرم صرفا به صورت تاپ شده در محیط </w:t>
      </w:r>
      <w:r w:rsidRPr="005222EC">
        <w:rPr>
          <w:rFonts w:cs="B Nazanin"/>
          <w:b/>
          <w:bCs/>
          <w:sz w:val="18"/>
          <w:szCs w:val="18"/>
          <w:lang w:bidi="fa-IR"/>
        </w:rPr>
        <w:t>word</w:t>
      </w:r>
      <w:r w:rsidRPr="005222EC">
        <w:rPr>
          <w:rFonts w:cs="B Nazanin" w:hint="cs"/>
          <w:b/>
          <w:bCs/>
          <w:sz w:val="18"/>
          <w:szCs w:val="18"/>
          <w:rtl/>
          <w:lang w:bidi="fa-IR"/>
        </w:rPr>
        <w:t xml:space="preserve"> و  با درج صحیح اطلاعات و بدون هرگونه تغییر در شکل ظاهری آن مورد قبول خواهد بود.</w:t>
      </w:r>
    </w:p>
    <w:sectPr w:rsidR="00335200" w:rsidRPr="005222EC" w:rsidSect="00E41C97">
      <w:pgSz w:w="11906" w:h="16838"/>
      <w:pgMar w:top="426" w:right="567" w:bottom="0" w:left="426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attachedTemplate r:id="rId1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E70E0"/>
    <w:rsid w:val="0001184B"/>
    <w:rsid w:val="00335854"/>
    <w:rsid w:val="003A6B44"/>
    <w:rsid w:val="004B6492"/>
    <w:rsid w:val="005222EC"/>
    <w:rsid w:val="00697039"/>
    <w:rsid w:val="006C1CC6"/>
    <w:rsid w:val="006E641C"/>
    <w:rsid w:val="008947D7"/>
    <w:rsid w:val="00960931"/>
    <w:rsid w:val="00972B08"/>
    <w:rsid w:val="00AD3F84"/>
    <w:rsid w:val="00AE70E0"/>
    <w:rsid w:val="00B07A19"/>
    <w:rsid w:val="00B11A07"/>
    <w:rsid w:val="00BF245E"/>
    <w:rsid w:val="00D14B0E"/>
    <w:rsid w:val="00D16580"/>
    <w:rsid w:val="00E461EE"/>
    <w:rsid w:val="00E93574"/>
    <w:rsid w:val="00ED6B1F"/>
    <w:rsid w:val="00F93A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E70E0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86EFD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0E40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TEMP\6882644c-f7cc-46d5-af3e-8634ee03fbc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5C8F9B-C048-41D8-ACA1-D08A3C678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6882644c-f7cc-46d5-af3e-8634ee03fbc9</Template>
  <TotalTime>110</TotalTime>
  <Pages>1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« بسمه تعالي »</vt:lpstr>
    </vt:vector>
  </TitlesOfParts>
  <Company/>
  <LinksUpToDate>false</LinksUpToDate>
  <CharactersWithSpaces>1871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 بسمه تعالي »</dc:title>
  <dc:creator>ChargoonServices</dc:creator>
  <cp:lastModifiedBy>JASTELINDO</cp:lastModifiedBy>
  <cp:revision>12</cp:revision>
  <cp:lastPrinted>2012-06-09T14:23:00Z</cp:lastPrinted>
  <dcterms:created xsi:type="dcterms:W3CDTF">2012-06-10T04:32:00Z</dcterms:created>
  <dcterms:modified xsi:type="dcterms:W3CDTF">2016-05-08T08:58:00Z</dcterms:modified>
</cp:coreProperties>
</file>