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0C" w:rsidRPr="00E01899" w:rsidRDefault="004E110C" w:rsidP="00010180">
      <w:pPr>
        <w:widowControl w:val="0"/>
        <w:ind w:firstLine="0"/>
        <w:jc w:val="both"/>
        <w:rPr>
          <w:rFonts w:hint="cs"/>
          <w:b/>
          <w:bCs/>
          <w:sz w:val="28"/>
          <w:lang w:bidi="fa-IR"/>
        </w:rPr>
      </w:pPr>
    </w:p>
    <w:p w:rsidR="00871A67" w:rsidRDefault="00871A67" w:rsidP="00871A67">
      <w:pPr>
        <w:spacing w:line="240" w:lineRule="auto"/>
        <w:ind w:firstLine="0"/>
        <w:jc w:val="both"/>
        <w:rPr>
          <w:b/>
          <w:bCs/>
          <w:noProof/>
          <w:sz w:val="32"/>
          <w:szCs w:val="32"/>
          <w:rtl/>
        </w:rPr>
      </w:pPr>
    </w:p>
    <w:p w:rsidR="00581ADE" w:rsidRDefault="00581ADE" w:rsidP="00871A67">
      <w:pPr>
        <w:spacing w:line="240" w:lineRule="auto"/>
        <w:ind w:firstLine="0"/>
        <w:jc w:val="both"/>
        <w:rPr>
          <w:b/>
          <w:bCs/>
          <w:noProof/>
          <w:sz w:val="32"/>
          <w:szCs w:val="32"/>
          <w:rtl/>
        </w:rPr>
      </w:pPr>
    </w:p>
    <w:p w:rsidR="00581ADE" w:rsidRDefault="00581ADE" w:rsidP="00871A67">
      <w:pPr>
        <w:spacing w:line="240" w:lineRule="auto"/>
        <w:ind w:firstLine="0"/>
        <w:jc w:val="both"/>
        <w:rPr>
          <w:b/>
          <w:bCs/>
          <w:noProof/>
          <w:sz w:val="32"/>
          <w:szCs w:val="32"/>
          <w:rtl/>
        </w:rPr>
      </w:pPr>
    </w:p>
    <w:p w:rsidR="00581ADE" w:rsidRDefault="00581ADE" w:rsidP="00581ADE">
      <w:pPr>
        <w:pStyle w:val="ListParagraph"/>
        <w:spacing w:line="240" w:lineRule="auto"/>
        <w:ind w:right="283"/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اندیشمند گرامی جناب آقای دکتر حمید رضا شریعتمداری</w:t>
      </w:r>
    </w:p>
    <w:p w:rsidR="00581ADE" w:rsidRDefault="00581ADE" w:rsidP="00581ADE">
      <w:pPr>
        <w:pStyle w:val="ListParagraph"/>
        <w:spacing w:line="240" w:lineRule="auto"/>
        <w:ind w:right="283"/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اندیشمند گرامی جناب آقای دکتر طاهر امینی گلستانی</w:t>
      </w:r>
    </w:p>
    <w:p w:rsidR="00581ADE" w:rsidRDefault="00581ADE" w:rsidP="00581ADE">
      <w:pPr>
        <w:pStyle w:val="ListParagraph"/>
        <w:spacing w:line="240" w:lineRule="auto"/>
        <w:ind w:right="283"/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اندیشمند گرامی جناب آقای دکتر علی مشهدی</w:t>
      </w:r>
    </w:p>
    <w:p w:rsidR="00581ADE" w:rsidRDefault="00581ADE" w:rsidP="00581ADE">
      <w:pPr>
        <w:pStyle w:val="ListParagraph"/>
        <w:spacing w:line="240" w:lineRule="auto"/>
        <w:ind w:right="283"/>
        <w:jc w:val="both"/>
        <w:rPr>
          <w:sz w:val="32"/>
          <w:szCs w:val="32"/>
          <w:rtl/>
        </w:rPr>
      </w:pPr>
    </w:p>
    <w:p w:rsidR="00581ADE" w:rsidRDefault="00581ADE" w:rsidP="00581ADE">
      <w:pPr>
        <w:pStyle w:val="ListParagraph"/>
        <w:spacing w:line="240" w:lineRule="auto"/>
        <w:ind w:right="283"/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با سلام و احترام</w:t>
      </w:r>
    </w:p>
    <w:p w:rsidR="00581ADE" w:rsidRDefault="00581ADE" w:rsidP="00581ADE">
      <w:pPr>
        <w:pStyle w:val="ListParagraph"/>
        <w:spacing w:line="240" w:lineRule="auto"/>
        <w:ind w:right="283"/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لطفا در خصوص اخذ روادید اسلوونی جهت شرکت در دور سوم گفتگوی دینی اقدامات زیر را مبذول فرمایید.</w:t>
      </w:r>
    </w:p>
    <w:p w:rsidR="00581ADE" w:rsidRDefault="00581ADE" w:rsidP="00581ADE">
      <w:pPr>
        <w:pStyle w:val="ListParagraph"/>
        <w:numPr>
          <w:ilvl w:val="0"/>
          <w:numId w:val="15"/>
        </w:numPr>
        <w:tabs>
          <w:tab w:val="clear" w:pos="284"/>
        </w:tabs>
        <w:spacing w:after="160" w:line="240" w:lineRule="auto"/>
        <w:ind w:right="283"/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فرم درخواست روادید در سایت سفارت اسلوونی را تکمیل فرمایید. </w:t>
      </w:r>
      <w:hyperlink r:id="rId7" w:history="1">
        <w:r>
          <w:rPr>
            <w:rStyle w:val="Hyperlink"/>
            <w:rFonts w:ascii="Tahoma" w:hAnsi="Tahoma" w:cs="Tahoma"/>
            <w:sz w:val="18"/>
            <w:szCs w:val="18"/>
          </w:rPr>
          <w:t>sloembassy.tehran@gov.si</w:t>
        </w:r>
      </w:hyperlink>
      <w:r>
        <w:rPr>
          <w:rFonts w:hint="cs"/>
          <w:sz w:val="32"/>
          <w:szCs w:val="32"/>
          <w:rtl/>
        </w:rPr>
        <w:t xml:space="preserve">  (آدرس سایت)</w:t>
      </w:r>
    </w:p>
    <w:p w:rsidR="00581ADE" w:rsidRDefault="00581ADE" w:rsidP="00581ADE">
      <w:pPr>
        <w:pStyle w:val="ListParagraph"/>
        <w:numPr>
          <w:ilvl w:val="0"/>
          <w:numId w:val="15"/>
        </w:numPr>
        <w:tabs>
          <w:tab w:val="clear" w:pos="284"/>
        </w:tabs>
        <w:spacing w:after="160" w:line="240" w:lineRule="auto"/>
        <w:ind w:right="283"/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ضمن دریافت شماره رفرنس و آماده نمودن سایر مدارک مورد نیاز روز یکشنبه با سفارت اسلوونی تماس گرفته تا وقت مصاحبه برای روز دوشنبه برایتان اختصاص یابد. 26152692 -021</w:t>
      </w:r>
      <w:r w:rsidR="003559AC">
        <w:rPr>
          <w:rFonts w:hint="cs"/>
          <w:sz w:val="32"/>
          <w:szCs w:val="32"/>
          <w:rtl/>
        </w:rPr>
        <w:t xml:space="preserve">  </w:t>
      </w:r>
    </w:p>
    <w:p w:rsidR="00581ADE" w:rsidRDefault="00581ADE" w:rsidP="00581ADE">
      <w:pPr>
        <w:pStyle w:val="ListParagraph"/>
        <w:numPr>
          <w:ilvl w:val="0"/>
          <w:numId w:val="15"/>
        </w:numPr>
        <w:tabs>
          <w:tab w:val="clear" w:pos="284"/>
        </w:tabs>
        <w:spacing w:after="160" w:line="240" w:lineRule="auto"/>
        <w:ind w:right="283"/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با سفارت اسلوونی در تهران تماس گرفته شده و هماهنگی انجام  شده است.</w:t>
      </w:r>
    </w:p>
    <w:p w:rsidR="00581ADE" w:rsidRDefault="00581ADE" w:rsidP="00581ADE">
      <w:pPr>
        <w:pStyle w:val="ListParagraph"/>
        <w:numPr>
          <w:ilvl w:val="0"/>
          <w:numId w:val="15"/>
        </w:numPr>
        <w:tabs>
          <w:tab w:val="clear" w:pos="284"/>
        </w:tabs>
        <w:spacing w:after="160" w:line="240" w:lineRule="auto"/>
        <w:ind w:right="283"/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دعوتنامه پیوست را پرینت و به هنگام تسلیم سایر مدارک به سفارت ارائه شود.</w:t>
      </w:r>
    </w:p>
    <w:p w:rsidR="00581ADE" w:rsidRDefault="00581ADE" w:rsidP="00581ADE">
      <w:pPr>
        <w:spacing w:line="240" w:lineRule="auto"/>
        <w:ind w:right="283"/>
        <w:jc w:val="both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با تشکر</w:t>
      </w:r>
    </w:p>
    <w:p w:rsidR="00581ADE" w:rsidRDefault="00581ADE" w:rsidP="00581ADE">
      <w:pPr>
        <w:spacing w:line="240" w:lineRule="auto"/>
        <w:ind w:right="283"/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مرکز گفتگوی ادیان و فرهنگها</w:t>
      </w:r>
    </w:p>
    <w:p w:rsidR="00871A67" w:rsidRPr="00D921DF" w:rsidRDefault="00871A67" w:rsidP="00D921DF">
      <w:pPr>
        <w:spacing w:line="240" w:lineRule="auto"/>
        <w:ind w:firstLine="0"/>
        <w:jc w:val="both"/>
        <w:rPr>
          <w:rFonts w:ascii="Tahoma" w:hAnsi="Tahoma"/>
          <w:color w:val="000000" w:themeColor="text1"/>
          <w:sz w:val="32"/>
          <w:szCs w:val="32"/>
          <w:lang w:bidi="fa-IR"/>
        </w:rPr>
      </w:pPr>
    </w:p>
    <w:p w:rsidR="00581ADE" w:rsidRDefault="00581ADE" w:rsidP="00581ADE">
      <w:pPr>
        <w:spacing w:line="240" w:lineRule="auto"/>
        <w:ind w:right="283"/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اقدام کننده: رستم آبادی</w:t>
      </w:r>
    </w:p>
    <w:p w:rsidR="00581ADE" w:rsidRDefault="00581ADE" w:rsidP="00581ADE">
      <w:pPr>
        <w:spacing w:line="240" w:lineRule="auto"/>
        <w:ind w:right="283"/>
        <w:jc w:val="both"/>
        <w:rPr>
          <w:sz w:val="28"/>
          <w:rtl/>
        </w:rPr>
      </w:pPr>
      <w:r>
        <w:rPr>
          <w:rFonts w:hint="cs"/>
          <w:sz w:val="28"/>
          <w:rtl/>
        </w:rPr>
        <w:t>شماره تماس: 09121866574</w:t>
      </w:r>
    </w:p>
    <w:p w:rsidR="00462465" w:rsidRPr="003559AC" w:rsidRDefault="003559AC" w:rsidP="003559AC">
      <w:pPr>
        <w:spacing w:line="240" w:lineRule="auto"/>
        <w:ind w:right="283" w:firstLine="0"/>
        <w:jc w:val="both"/>
        <w:rPr>
          <w:rFonts w:eastAsia="SimSun"/>
          <w:sz w:val="28"/>
          <w:rtl/>
          <w:lang w:eastAsia="zh-CN" w:bidi="fa-IR"/>
        </w:rPr>
      </w:pPr>
      <w:r w:rsidRPr="003559AC">
        <w:rPr>
          <w:rFonts w:eastAsia="SimSun" w:hint="cs"/>
          <w:sz w:val="28"/>
          <w:rtl/>
          <w:lang w:eastAsia="zh-CN" w:bidi="fa-IR"/>
        </w:rPr>
        <w:t xml:space="preserve">توضیح: چنانچه شماره رفرنس را به اینجانب اعلام نمایید وقت مصاحبه </w:t>
      </w:r>
      <w:r>
        <w:rPr>
          <w:rFonts w:eastAsia="SimSun" w:hint="cs"/>
          <w:sz w:val="28"/>
          <w:rtl/>
          <w:lang w:eastAsia="zh-CN" w:bidi="fa-IR"/>
        </w:rPr>
        <w:t>از سوی نماینده تشریفات سازمان تابعه برای جنابعالی در</w:t>
      </w:r>
      <w:bookmarkStart w:id="0" w:name="_GoBack"/>
      <w:bookmarkEnd w:id="0"/>
      <w:r>
        <w:rPr>
          <w:rFonts w:eastAsia="SimSun" w:hint="cs"/>
          <w:sz w:val="28"/>
          <w:rtl/>
          <w:lang w:eastAsia="zh-CN" w:bidi="fa-IR"/>
        </w:rPr>
        <w:t xml:space="preserve"> </w:t>
      </w:r>
      <w:r w:rsidRPr="003559AC">
        <w:rPr>
          <w:rFonts w:eastAsia="SimSun" w:hint="cs"/>
          <w:sz w:val="28"/>
          <w:rtl/>
          <w:lang w:eastAsia="zh-CN" w:bidi="fa-IR"/>
        </w:rPr>
        <w:t xml:space="preserve">روز دوشنبه </w:t>
      </w:r>
      <w:r>
        <w:rPr>
          <w:rFonts w:eastAsia="SimSun" w:hint="cs"/>
          <w:sz w:val="28"/>
          <w:rtl/>
          <w:lang w:eastAsia="zh-CN" w:bidi="fa-IR"/>
        </w:rPr>
        <w:t xml:space="preserve">25/6/98 </w:t>
      </w:r>
      <w:r w:rsidRPr="003559AC">
        <w:rPr>
          <w:rFonts w:eastAsia="SimSun" w:hint="cs"/>
          <w:sz w:val="28"/>
          <w:rtl/>
          <w:lang w:eastAsia="zh-CN" w:bidi="fa-IR"/>
        </w:rPr>
        <w:t>گرفته خواهد شد.</w:t>
      </w:r>
    </w:p>
    <w:p w:rsidR="0032075B" w:rsidRPr="00E01899" w:rsidRDefault="0032075B" w:rsidP="0032075B">
      <w:pPr>
        <w:spacing w:line="240" w:lineRule="auto"/>
        <w:ind w:firstLine="0"/>
        <w:jc w:val="both"/>
        <w:rPr>
          <w:rFonts w:eastAsia="SimSun"/>
          <w:sz w:val="28"/>
          <w:rtl/>
          <w:lang w:eastAsia="zh-CN" w:bidi="fa-IR"/>
        </w:rPr>
      </w:pPr>
    </w:p>
    <w:p w:rsidR="00517688" w:rsidRPr="00517688" w:rsidRDefault="00517688" w:rsidP="004319F7">
      <w:pPr>
        <w:spacing w:line="240" w:lineRule="auto"/>
        <w:ind w:right="720"/>
        <w:rPr>
          <w:b/>
          <w:bCs/>
          <w:szCs w:val="24"/>
          <w:rtl/>
          <w:lang w:bidi="fa-IR"/>
        </w:rPr>
      </w:pPr>
    </w:p>
    <w:sectPr w:rsidR="00517688" w:rsidRPr="00517688" w:rsidSect="004E11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236" w:right="1559" w:bottom="170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0133" w:rsidRDefault="00A70133">
      <w:r>
        <w:separator/>
      </w:r>
    </w:p>
  </w:endnote>
  <w:endnote w:type="continuationSeparator" w:id="0">
    <w:p w:rsidR="00A70133" w:rsidRDefault="00A70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3D03" w:rsidRDefault="00563D0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3D03" w:rsidRDefault="00563D0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3D03" w:rsidRDefault="00563D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0133" w:rsidRDefault="00A70133">
      <w:r>
        <w:separator/>
      </w:r>
    </w:p>
  </w:footnote>
  <w:footnote w:type="continuationSeparator" w:id="0">
    <w:p w:rsidR="00A70133" w:rsidRDefault="00A701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A7013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5" type="#_x0000_t75" style="position:absolute;left:0;text-align:left;margin-left:0;margin-top:0;width:446.15pt;height:656.4pt;z-index:-251658752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B92FA6" w:rsidP="00581ADE">
    <w:pPr>
      <w:pStyle w:val="Header"/>
      <w:ind w:firstLine="0"/>
      <w:rPr>
        <w:rtl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A7013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64" type="#_x0000_t75" style="position:absolute;left:0;text-align:left;margin-left:0;margin-top:0;width:446.15pt;height:656.4pt;z-index:-251659776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62493"/>
    <w:multiLevelType w:val="hybridMultilevel"/>
    <w:tmpl w:val="938A8F38"/>
    <w:lvl w:ilvl="0" w:tplc="37BC86D8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D1649D7"/>
    <w:multiLevelType w:val="hybridMultilevel"/>
    <w:tmpl w:val="49C436B8"/>
    <w:lvl w:ilvl="0" w:tplc="C73CFF4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0530CE"/>
    <w:multiLevelType w:val="hybridMultilevel"/>
    <w:tmpl w:val="7C040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44898"/>
    <w:multiLevelType w:val="hybridMultilevel"/>
    <w:tmpl w:val="F796B6F0"/>
    <w:lvl w:ilvl="0" w:tplc="76D2D46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CEF2C50"/>
    <w:multiLevelType w:val="hybridMultilevel"/>
    <w:tmpl w:val="CB6A1C06"/>
    <w:lvl w:ilvl="0" w:tplc="A094B75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509F1"/>
    <w:multiLevelType w:val="hybridMultilevel"/>
    <w:tmpl w:val="70EEF012"/>
    <w:lvl w:ilvl="0" w:tplc="67C69C2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A81316E"/>
    <w:multiLevelType w:val="hybridMultilevel"/>
    <w:tmpl w:val="06E24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7534DA"/>
    <w:multiLevelType w:val="hybridMultilevel"/>
    <w:tmpl w:val="259C2678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4B390F6B"/>
    <w:multiLevelType w:val="hybridMultilevel"/>
    <w:tmpl w:val="A028ADE0"/>
    <w:lvl w:ilvl="0" w:tplc="780241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9B7425"/>
    <w:multiLevelType w:val="hybridMultilevel"/>
    <w:tmpl w:val="C80646D6"/>
    <w:lvl w:ilvl="0" w:tplc="F0DCE18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D013045"/>
    <w:multiLevelType w:val="hybridMultilevel"/>
    <w:tmpl w:val="E7B227C2"/>
    <w:lvl w:ilvl="0" w:tplc="304E9E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A20609"/>
    <w:multiLevelType w:val="hybridMultilevel"/>
    <w:tmpl w:val="A0F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9F5B7A"/>
    <w:multiLevelType w:val="hybridMultilevel"/>
    <w:tmpl w:val="DD267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F7180B"/>
    <w:multiLevelType w:val="hybridMultilevel"/>
    <w:tmpl w:val="8796F7E0"/>
    <w:lvl w:ilvl="0" w:tplc="1CF68F94">
      <w:numFmt w:val="bullet"/>
      <w:lvlText w:val="-"/>
      <w:lvlJc w:val="left"/>
      <w:pPr>
        <w:ind w:left="720" w:hanging="360"/>
      </w:pPr>
      <w:rPr>
        <w:rFonts w:ascii="Tahoma" w:eastAsia="Times New Roman" w:hAnsi="Tahoma" w:cs="B Nazani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8"/>
  </w:num>
  <w:num w:numId="4">
    <w:abstractNumId w:val="7"/>
  </w:num>
  <w:num w:numId="5">
    <w:abstractNumId w:val="5"/>
  </w:num>
  <w:num w:numId="6">
    <w:abstractNumId w:val="13"/>
  </w:num>
  <w:num w:numId="7">
    <w:abstractNumId w:val="10"/>
  </w:num>
  <w:num w:numId="8">
    <w:abstractNumId w:val="9"/>
  </w:num>
  <w:num w:numId="9">
    <w:abstractNumId w:val="4"/>
  </w:num>
  <w:num w:numId="10">
    <w:abstractNumId w:val="0"/>
  </w:num>
  <w:num w:numId="11">
    <w:abstractNumId w:val="2"/>
  </w:num>
  <w:num w:numId="12">
    <w:abstractNumId w:val="11"/>
  </w:num>
  <w:num w:numId="13">
    <w:abstractNumId w:val="3"/>
  </w:num>
  <w:num w:numId="14">
    <w:abstractNumId w:val="6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10C"/>
    <w:rsid w:val="00000988"/>
    <w:rsid w:val="00005168"/>
    <w:rsid w:val="00010180"/>
    <w:rsid w:val="000141B9"/>
    <w:rsid w:val="00017546"/>
    <w:rsid w:val="000261B6"/>
    <w:rsid w:val="0002630B"/>
    <w:rsid w:val="00035572"/>
    <w:rsid w:val="00046113"/>
    <w:rsid w:val="00046BF7"/>
    <w:rsid w:val="0006522C"/>
    <w:rsid w:val="0006632B"/>
    <w:rsid w:val="00072398"/>
    <w:rsid w:val="0007339B"/>
    <w:rsid w:val="00082941"/>
    <w:rsid w:val="000955C0"/>
    <w:rsid w:val="0009631A"/>
    <w:rsid w:val="0009756A"/>
    <w:rsid w:val="000A13E2"/>
    <w:rsid w:val="000A1801"/>
    <w:rsid w:val="000A6841"/>
    <w:rsid w:val="000A7192"/>
    <w:rsid w:val="000D5B02"/>
    <w:rsid w:val="000E4B01"/>
    <w:rsid w:val="000F0914"/>
    <w:rsid w:val="000F2C73"/>
    <w:rsid w:val="00101296"/>
    <w:rsid w:val="00121CDD"/>
    <w:rsid w:val="00132C19"/>
    <w:rsid w:val="001331A4"/>
    <w:rsid w:val="00144742"/>
    <w:rsid w:val="001457AB"/>
    <w:rsid w:val="0015294B"/>
    <w:rsid w:val="001649BC"/>
    <w:rsid w:val="00167773"/>
    <w:rsid w:val="00170B19"/>
    <w:rsid w:val="00171EC4"/>
    <w:rsid w:val="0018052E"/>
    <w:rsid w:val="001904BD"/>
    <w:rsid w:val="001A2526"/>
    <w:rsid w:val="001A356F"/>
    <w:rsid w:val="001A4E7A"/>
    <w:rsid w:val="001A5EEA"/>
    <w:rsid w:val="001B639E"/>
    <w:rsid w:val="001C17C3"/>
    <w:rsid w:val="001C41B1"/>
    <w:rsid w:val="001C5EC0"/>
    <w:rsid w:val="001D2445"/>
    <w:rsid w:val="001D6087"/>
    <w:rsid w:val="00201196"/>
    <w:rsid w:val="00212FFC"/>
    <w:rsid w:val="002156A5"/>
    <w:rsid w:val="00221A22"/>
    <w:rsid w:val="00222A3A"/>
    <w:rsid w:val="002233B8"/>
    <w:rsid w:val="00233123"/>
    <w:rsid w:val="002519BD"/>
    <w:rsid w:val="002544DE"/>
    <w:rsid w:val="00260914"/>
    <w:rsid w:val="0027212B"/>
    <w:rsid w:val="00273032"/>
    <w:rsid w:val="002736D6"/>
    <w:rsid w:val="00285FDE"/>
    <w:rsid w:val="00290F45"/>
    <w:rsid w:val="0029409D"/>
    <w:rsid w:val="00296A28"/>
    <w:rsid w:val="002A2473"/>
    <w:rsid w:val="002B1A54"/>
    <w:rsid w:val="002B6488"/>
    <w:rsid w:val="002B6D21"/>
    <w:rsid w:val="002C6D7F"/>
    <w:rsid w:val="002C72A3"/>
    <w:rsid w:val="002C75A8"/>
    <w:rsid w:val="002D71C9"/>
    <w:rsid w:val="002F0D12"/>
    <w:rsid w:val="002F3223"/>
    <w:rsid w:val="002F58B4"/>
    <w:rsid w:val="002F5D79"/>
    <w:rsid w:val="00300BEB"/>
    <w:rsid w:val="00305F19"/>
    <w:rsid w:val="003121EC"/>
    <w:rsid w:val="0032075B"/>
    <w:rsid w:val="00322944"/>
    <w:rsid w:val="003254FC"/>
    <w:rsid w:val="00327B46"/>
    <w:rsid w:val="0033027E"/>
    <w:rsid w:val="00332A19"/>
    <w:rsid w:val="003430F4"/>
    <w:rsid w:val="00347098"/>
    <w:rsid w:val="00352FEB"/>
    <w:rsid w:val="003559AC"/>
    <w:rsid w:val="00355A07"/>
    <w:rsid w:val="00355B25"/>
    <w:rsid w:val="003576A6"/>
    <w:rsid w:val="003708D3"/>
    <w:rsid w:val="00377A8A"/>
    <w:rsid w:val="003935B3"/>
    <w:rsid w:val="00393EC6"/>
    <w:rsid w:val="00395739"/>
    <w:rsid w:val="003B16FF"/>
    <w:rsid w:val="003C75BF"/>
    <w:rsid w:val="003D32C6"/>
    <w:rsid w:val="003E0491"/>
    <w:rsid w:val="003E1903"/>
    <w:rsid w:val="003F0F52"/>
    <w:rsid w:val="003F6D26"/>
    <w:rsid w:val="0042155C"/>
    <w:rsid w:val="00422748"/>
    <w:rsid w:val="004319F7"/>
    <w:rsid w:val="00441885"/>
    <w:rsid w:val="0045285A"/>
    <w:rsid w:val="00457F91"/>
    <w:rsid w:val="00461D17"/>
    <w:rsid w:val="00462465"/>
    <w:rsid w:val="00467105"/>
    <w:rsid w:val="004746EB"/>
    <w:rsid w:val="00475DCE"/>
    <w:rsid w:val="0048190C"/>
    <w:rsid w:val="00483790"/>
    <w:rsid w:val="00486B9C"/>
    <w:rsid w:val="00490755"/>
    <w:rsid w:val="004A1626"/>
    <w:rsid w:val="004A1FB8"/>
    <w:rsid w:val="004B3421"/>
    <w:rsid w:val="004C3AC4"/>
    <w:rsid w:val="004C7486"/>
    <w:rsid w:val="004C74CE"/>
    <w:rsid w:val="004D6DE9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157B0"/>
    <w:rsid w:val="00517688"/>
    <w:rsid w:val="00537F90"/>
    <w:rsid w:val="00543989"/>
    <w:rsid w:val="00544A13"/>
    <w:rsid w:val="00550AAA"/>
    <w:rsid w:val="005602F4"/>
    <w:rsid w:val="00563D03"/>
    <w:rsid w:val="00574395"/>
    <w:rsid w:val="00576D04"/>
    <w:rsid w:val="00581ADE"/>
    <w:rsid w:val="005935A6"/>
    <w:rsid w:val="00597709"/>
    <w:rsid w:val="005A1B7D"/>
    <w:rsid w:val="005A214D"/>
    <w:rsid w:val="005B72AF"/>
    <w:rsid w:val="005C334E"/>
    <w:rsid w:val="005C3BAC"/>
    <w:rsid w:val="005C6423"/>
    <w:rsid w:val="005D1211"/>
    <w:rsid w:val="005D1ADF"/>
    <w:rsid w:val="005E4D9B"/>
    <w:rsid w:val="005F30C7"/>
    <w:rsid w:val="005F4249"/>
    <w:rsid w:val="00606A6C"/>
    <w:rsid w:val="00606B4F"/>
    <w:rsid w:val="006302DA"/>
    <w:rsid w:val="006344BE"/>
    <w:rsid w:val="00634B5F"/>
    <w:rsid w:val="00636110"/>
    <w:rsid w:val="00636DD4"/>
    <w:rsid w:val="00650331"/>
    <w:rsid w:val="0065035C"/>
    <w:rsid w:val="00651774"/>
    <w:rsid w:val="00654265"/>
    <w:rsid w:val="00661721"/>
    <w:rsid w:val="00661CAE"/>
    <w:rsid w:val="006704C7"/>
    <w:rsid w:val="006744BF"/>
    <w:rsid w:val="00674663"/>
    <w:rsid w:val="00674F66"/>
    <w:rsid w:val="00676F91"/>
    <w:rsid w:val="00683889"/>
    <w:rsid w:val="00685D3E"/>
    <w:rsid w:val="00685FB5"/>
    <w:rsid w:val="00696AC8"/>
    <w:rsid w:val="006A20FA"/>
    <w:rsid w:val="006A4421"/>
    <w:rsid w:val="006C14D0"/>
    <w:rsid w:val="006E41E2"/>
    <w:rsid w:val="006E4DB5"/>
    <w:rsid w:val="006E7EF5"/>
    <w:rsid w:val="006F1A96"/>
    <w:rsid w:val="006F1BE6"/>
    <w:rsid w:val="006F20A8"/>
    <w:rsid w:val="006F4017"/>
    <w:rsid w:val="006F6030"/>
    <w:rsid w:val="00703550"/>
    <w:rsid w:val="007129CF"/>
    <w:rsid w:val="00716390"/>
    <w:rsid w:val="00720738"/>
    <w:rsid w:val="00721E76"/>
    <w:rsid w:val="00734508"/>
    <w:rsid w:val="00741854"/>
    <w:rsid w:val="007458D4"/>
    <w:rsid w:val="0075224C"/>
    <w:rsid w:val="00756235"/>
    <w:rsid w:val="0076778B"/>
    <w:rsid w:val="00777215"/>
    <w:rsid w:val="007878B2"/>
    <w:rsid w:val="00794975"/>
    <w:rsid w:val="00795BD3"/>
    <w:rsid w:val="007C49EF"/>
    <w:rsid w:val="007C6AA9"/>
    <w:rsid w:val="007D13F7"/>
    <w:rsid w:val="007D6582"/>
    <w:rsid w:val="007E014E"/>
    <w:rsid w:val="007E2407"/>
    <w:rsid w:val="007F4B59"/>
    <w:rsid w:val="007F6D12"/>
    <w:rsid w:val="00810CF8"/>
    <w:rsid w:val="00817C9E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52E5E"/>
    <w:rsid w:val="00856747"/>
    <w:rsid w:val="00861C02"/>
    <w:rsid w:val="00865B07"/>
    <w:rsid w:val="00867A90"/>
    <w:rsid w:val="00871A67"/>
    <w:rsid w:val="00875711"/>
    <w:rsid w:val="00880913"/>
    <w:rsid w:val="00884CA2"/>
    <w:rsid w:val="00887E62"/>
    <w:rsid w:val="008A5236"/>
    <w:rsid w:val="008B007D"/>
    <w:rsid w:val="008B5088"/>
    <w:rsid w:val="008C1995"/>
    <w:rsid w:val="008C755E"/>
    <w:rsid w:val="008D4162"/>
    <w:rsid w:val="008E411B"/>
    <w:rsid w:val="008E7EF0"/>
    <w:rsid w:val="008F2E7D"/>
    <w:rsid w:val="008F32A9"/>
    <w:rsid w:val="008F7992"/>
    <w:rsid w:val="00905328"/>
    <w:rsid w:val="00906F32"/>
    <w:rsid w:val="00924335"/>
    <w:rsid w:val="00930AAB"/>
    <w:rsid w:val="009344E3"/>
    <w:rsid w:val="009441E7"/>
    <w:rsid w:val="00946FB1"/>
    <w:rsid w:val="009501FA"/>
    <w:rsid w:val="00952285"/>
    <w:rsid w:val="00955917"/>
    <w:rsid w:val="00962099"/>
    <w:rsid w:val="00981B87"/>
    <w:rsid w:val="0098320C"/>
    <w:rsid w:val="00984DB9"/>
    <w:rsid w:val="0098557E"/>
    <w:rsid w:val="009A0BE4"/>
    <w:rsid w:val="009A1B04"/>
    <w:rsid w:val="009A2446"/>
    <w:rsid w:val="009A4E61"/>
    <w:rsid w:val="009A58D5"/>
    <w:rsid w:val="009B10D9"/>
    <w:rsid w:val="009B6C6F"/>
    <w:rsid w:val="009D1136"/>
    <w:rsid w:val="009E69B5"/>
    <w:rsid w:val="009F173E"/>
    <w:rsid w:val="009F227B"/>
    <w:rsid w:val="009F253C"/>
    <w:rsid w:val="00A01256"/>
    <w:rsid w:val="00A05F3A"/>
    <w:rsid w:val="00A07674"/>
    <w:rsid w:val="00A20E98"/>
    <w:rsid w:val="00A231C4"/>
    <w:rsid w:val="00A27F72"/>
    <w:rsid w:val="00A37B20"/>
    <w:rsid w:val="00A40009"/>
    <w:rsid w:val="00A4166C"/>
    <w:rsid w:val="00A4474C"/>
    <w:rsid w:val="00A57350"/>
    <w:rsid w:val="00A64B11"/>
    <w:rsid w:val="00A70133"/>
    <w:rsid w:val="00A70397"/>
    <w:rsid w:val="00A75216"/>
    <w:rsid w:val="00A80D88"/>
    <w:rsid w:val="00A824AE"/>
    <w:rsid w:val="00A87CC9"/>
    <w:rsid w:val="00AA3FCE"/>
    <w:rsid w:val="00AB03AF"/>
    <w:rsid w:val="00AB5220"/>
    <w:rsid w:val="00AB6359"/>
    <w:rsid w:val="00AB6E79"/>
    <w:rsid w:val="00AC08AF"/>
    <w:rsid w:val="00AC4597"/>
    <w:rsid w:val="00AE1D9C"/>
    <w:rsid w:val="00AE4EE5"/>
    <w:rsid w:val="00AF4922"/>
    <w:rsid w:val="00B04371"/>
    <w:rsid w:val="00B070B1"/>
    <w:rsid w:val="00B10208"/>
    <w:rsid w:val="00B137FC"/>
    <w:rsid w:val="00B23960"/>
    <w:rsid w:val="00B25D3B"/>
    <w:rsid w:val="00B26FC3"/>
    <w:rsid w:val="00B31A8F"/>
    <w:rsid w:val="00B331CB"/>
    <w:rsid w:val="00B33270"/>
    <w:rsid w:val="00B51A6C"/>
    <w:rsid w:val="00B746F7"/>
    <w:rsid w:val="00B75A53"/>
    <w:rsid w:val="00B76D6A"/>
    <w:rsid w:val="00B92FA6"/>
    <w:rsid w:val="00B957FB"/>
    <w:rsid w:val="00BA11AF"/>
    <w:rsid w:val="00BA560B"/>
    <w:rsid w:val="00BA7F78"/>
    <w:rsid w:val="00BB08AF"/>
    <w:rsid w:val="00BB0A85"/>
    <w:rsid w:val="00BB36C5"/>
    <w:rsid w:val="00BB4149"/>
    <w:rsid w:val="00BC4F9E"/>
    <w:rsid w:val="00BC7BCB"/>
    <w:rsid w:val="00BD0117"/>
    <w:rsid w:val="00BD405B"/>
    <w:rsid w:val="00BD50F6"/>
    <w:rsid w:val="00BD643B"/>
    <w:rsid w:val="00BD7163"/>
    <w:rsid w:val="00BE12C6"/>
    <w:rsid w:val="00BE3539"/>
    <w:rsid w:val="00C01D33"/>
    <w:rsid w:val="00C02C65"/>
    <w:rsid w:val="00C04C2A"/>
    <w:rsid w:val="00C11288"/>
    <w:rsid w:val="00C11384"/>
    <w:rsid w:val="00C12174"/>
    <w:rsid w:val="00C23404"/>
    <w:rsid w:val="00C23D1E"/>
    <w:rsid w:val="00C27208"/>
    <w:rsid w:val="00C35CF3"/>
    <w:rsid w:val="00C4025C"/>
    <w:rsid w:val="00C46049"/>
    <w:rsid w:val="00C51D18"/>
    <w:rsid w:val="00C57056"/>
    <w:rsid w:val="00C63C71"/>
    <w:rsid w:val="00C71F43"/>
    <w:rsid w:val="00C72F57"/>
    <w:rsid w:val="00C76468"/>
    <w:rsid w:val="00C92E1F"/>
    <w:rsid w:val="00C94E0F"/>
    <w:rsid w:val="00C97425"/>
    <w:rsid w:val="00CA52E9"/>
    <w:rsid w:val="00CC1152"/>
    <w:rsid w:val="00CC50C7"/>
    <w:rsid w:val="00CC52B0"/>
    <w:rsid w:val="00CD6219"/>
    <w:rsid w:val="00CD6546"/>
    <w:rsid w:val="00CE7F9C"/>
    <w:rsid w:val="00CF3A8B"/>
    <w:rsid w:val="00D03D20"/>
    <w:rsid w:val="00D1002C"/>
    <w:rsid w:val="00D152E4"/>
    <w:rsid w:val="00D21F98"/>
    <w:rsid w:val="00D24761"/>
    <w:rsid w:val="00D251D8"/>
    <w:rsid w:val="00D415A8"/>
    <w:rsid w:val="00D41B43"/>
    <w:rsid w:val="00D41ECC"/>
    <w:rsid w:val="00D44C42"/>
    <w:rsid w:val="00D52E39"/>
    <w:rsid w:val="00D54A33"/>
    <w:rsid w:val="00D56D93"/>
    <w:rsid w:val="00D6197B"/>
    <w:rsid w:val="00D6420D"/>
    <w:rsid w:val="00D67202"/>
    <w:rsid w:val="00D71166"/>
    <w:rsid w:val="00D72FAB"/>
    <w:rsid w:val="00D847C8"/>
    <w:rsid w:val="00D86643"/>
    <w:rsid w:val="00D91AE5"/>
    <w:rsid w:val="00D921DF"/>
    <w:rsid w:val="00D93522"/>
    <w:rsid w:val="00DA4146"/>
    <w:rsid w:val="00DD09D7"/>
    <w:rsid w:val="00DD125B"/>
    <w:rsid w:val="00DD72AB"/>
    <w:rsid w:val="00DD7945"/>
    <w:rsid w:val="00DE703D"/>
    <w:rsid w:val="00DE71DE"/>
    <w:rsid w:val="00DF2969"/>
    <w:rsid w:val="00DF2D22"/>
    <w:rsid w:val="00DF2F5E"/>
    <w:rsid w:val="00DF739F"/>
    <w:rsid w:val="00E01899"/>
    <w:rsid w:val="00E21F4B"/>
    <w:rsid w:val="00E43B9D"/>
    <w:rsid w:val="00E46E2A"/>
    <w:rsid w:val="00E535AC"/>
    <w:rsid w:val="00E5445B"/>
    <w:rsid w:val="00E7692E"/>
    <w:rsid w:val="00E76F4E"/>
    <w:rsid w:val="00E81814"/>
    <w:rsid w:val="00E840D0"/>
    <w:rsid w:val="00E930C5"/>
    <w:rsid w:val="00E95D0A"/>
    <w:rsid w:val="00EB216D"/>
    <w:rsid w:val="00EB41AE"/>
    <w:rsid w:val="00EB5B0A"/>
    <w:rsid w:val="00ED6118"/>
    <w:rsid w:val="00EE551C"/>
    <w:rsid w:val="00EE65B4"/>
    <w:rsid w:val="00EF1B96"/>
    <w:rsid w:val="00EF42DA"/>
    <w:rsid w:val="00F00F25"/>
    <w:rsid w:val="00F02E8C"/>
    <w:rsid w:val="00F04C9B"/>
    <w:rsid w:val="00F1051F"/>
    <w:rsid w:val="00F116EE"/>
    <w:rsid w:val="00F30036"/>
    <w:rsid w:val="00F4759E"/>
    <w:rsid w:val="00F531AF"/>
    <w:rsid w:val="00F638BB"/>
    <w:rsid w:val="00F6559D"/>
    <w:rsid w:val="00F6639B"/>
    <w:rsid w:val="00F67C47"/>
    <w:rsid w:val="00F70384"/>
    <w:rsid w:val="00F80319"/>
    <w:rsid w:val="00F82C2B"/>
    <w:rsid w:val="00F8405E"/>
    <w:rsid w:val="00F859F1"/>
    <w:rsid w:val="00F873F9"/>
    <w:rsid w:val="00F904B5"/>
    <w:rsid w:val="00F90AE0"/>
    <w:rsid w:val="00FA1B81"/>
    <w:rsid w:val="00FA1E2F"/>
    <w:rsid w:val="00FA36D1"/>
    <w:rsid w:val="00FA3954"/>
    <w:rsid w:val="00FB3A2F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E6E942B5-9A85-4057-80AC-687C8379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72F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E411B"/>
    <w:pPr>
      <w:tabs>
        <w:tab w:val="clear" w:pos="284"/>
      </w:tabs>
      <w:bidi w:val="0"/>
      <w:spacing w:before="100" w:beforeAutospacing="1" w:after="100" w:afterAutospacing="1" w:line="240" w:lineRule="auto"/>
      <w:ind w:firstLine="0"/>
      <w:jc w:val="left"/>
    </w:pPr>
    <w:rPr>
      <w:rFonts w:cs="Times New Roman"/>
      <w:szCs w:val="24"/>
      <w:lang w:bidi="fa-IR"/>
    </w:rPr>
  </w:style>
  <w:style w:type="character" w:styleId="Hyperlink">
    <w:name w:val="Hyperlink"/>
    <w:basedOn w:val="DefaultParagraphFont"/>
    <w:uiPriority w:val="99"/>
    <w:semiHidden/>
    <w:unhideWhenUsed/>
    <w:rsid w:val="00581A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4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sloembassy.tehran@gov.si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75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Alireza Birjandi</dc:creator>
  <cp:lastModifiedBy>Hayedeh Ramezan Rostamabadi</cp:lastModifiedBy>
  <cp:revision>21</cp:revision>
  <cp:lastPrinted>2019-05-04T09:05:00Z</cp:lastPrinted>
  <dcterms:created xsi:type="dcterms:W3CDTF">2019-07-28T08:43:00Z</dcterms:created>
  <dcterms:modified xsi:type="dcterms:W3CDTF">2019-09-14T04:51:00Z</dcterms:modified>
</cp:coreProperties>
</file>