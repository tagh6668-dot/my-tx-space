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110C" w:rsidP="00010180" w:rsidRDefault="004E110C">
      <w:pPr>
        <w:widowControl w:val="0"/>
        <w:ind w:firstLine="0"/>
        <w:jc w:val="both"/>
        <w:rPr>
          <w:rFonts w:hint="cs"/>
          <w:b/>
          <w:bCs/>
          <w:sz w:val="28"/>
          <w:lang w:bidi="fa-IR"/>
        </w:rPr>
      </w:pPr>
    </w:p>
    <w:p w:rsidR="004E110C" w:rsidP="00010180" w:rsidRDefault="004E110C">
      <w:pPr>
        <w:widowControl w:val="0"/>
        <w:ind w:firstLine="0"/>
        <w:jc w:val="both"/>
        <w:rPr>
          <w:b/>
          <w:bCs/>
          <w:sz w:val="28"/>
          <w:lang w:bidi="fa-IR"/>
        </w:rPr>
      </w:pPr>
    </w:p>
    <w:p w:rsidR="004E110C" w:rsidP="00010180" w:rsidRDefault="004E110C">
      <w:pPr>
        <w:widowControl w:val="0"/>
        <w:ind w:firstLine="0"/>
        <w:jc w:val="both"/>
        <w:rPr>
          <w:b/>
          <w:bCs/>
          <w:sz w:val="28"/>
          <w:lang w:bidi="fa-IR"/>
        </w:rPr>
      </w:pPr>
    </w:p>
    <w:p w:rsidR="00FB0D10" w:rsidP="00FB0D10" w:rsidRDefault="00FB0D10">
      <w:pPr>
        <w:jc w:val="both"/>
        <w:rPr>
          <w:b/>
          <w:bCs/>
          <w:sz w:val="28"/>
        </w:rPr>
      </w:pPr>
      <w:r>
        <w:rPr>
          <w:rFonts w:hint="cs"/>
          <w:b/>
          <w:bCs/>
          <w:sz w:val="28"/>
          <w:rtl/>
        </w:rPr>
        <w:t xml:space="preserve">جناب آقای صدر هاشمی ، جناب آقای جودکی ، جناب آقای دکتر سادات کیایی،جناب آقای سیفی ، جناب آقای عمید،سركار خانم  دكتر سبحاني ، </w:t>
      </w:r>
    </w:p>
    <w:p w:rsidR="00FB0D10" w:rsidP="00FB0D10" w:rsidRDefault="00FB0D10">
      <w:pPr>
        <w:spacing w:line="360" w:lineRule="auto"/>
        <w:jc w:val="both"/>
        <w:rPr>
          <w:b/>
          <w:bCs/>
          <w:sz w:val="28"/>
        </w:rPr>
      </w:pPr>
    </w:p>
    <w:p w:rsidR="00FB0D10" w:rsidP="00FB0D10" w:rsidRDefault="00FB0D10">
      <w:pPr>
        <w:spacing w:line="360" w:lineRule="auto"/>
        <w:jc w:val="both"/>
        <w:rPr>
          <w:rFonts w:hint="cs"/>
          <w:sz w:val="28"/>
          <w:rtl/>
        </w:rPr>
      </w:pPr>
      <w:r>
        <w:rPr>
          <w:rFonts w:hint="cs"/>
          <w:sz w:val="28"/>
          <w:rtl/>
        </w:rPr>
        <w:t>با سلام</w:t>
      </w:r>
    </w:p>
    <w:p w:rsidR="00FB0D10" w:rsidP="00FB0D10" w:rsidRDefault="00FB0D10">
      <w:pPr>
        <w:spacing w:line="360" w:lineRule="auto"/>
        <w:jc w:val="both"/>
        <w:rPr>
          <w:rFonts w:hint="cs"/>
          <w:sz w:val="28"/>
          <w:rtl/>
        </w:rPr>
      </w:pPr>
      <w:r>
        <w:rPr>
          <w:rFonts w:hint="cs"/>
          <w:sz w:val="28"/>
          <w:rtl/>
        </w:rPr>
        <w:t xml:space="preserve">احتراما، به اطلاع می رساند اولین جلسه کارگروه چاپ ونشر مرکز در سال 98 روز شنبه مورخ 28/1/98 ساعت 10 صبح در دفتر مرکز برگزار خواهد شد . خواهشمند است در این جلسه حضور بهم رسانید . </w:t>
      </w:r>
    </w:p>
    <w:p w:rsidR="00FB0D10" w:rsidP="00FB0D10" w:rsidRDefault="00FB0D10">
      <w:pPr>
        <w:pStyle w:val="Title"/>
        <w:spacing w:line="360" w:lineRule="auto"/>
        <w:jc w:val="both"/>
        <w:rPr>
          <w:rFonts w:hint="cs" w:cs="B Nazanin"/>
          <w:sz w:val="28"/>
          <w:szCs w:val="28"/>
          <w:rtl/>
        </w:rPr>
      </w:pPr>
      <w:r>
        <w:rPr>
          <w:rFonts w:hint="cs" w:cs="B Nazanin"/>
          <w:sz w:val="28"/>
          <w:szCs w:val="28"/>
          <w:rtl/>
        </w:rPr>
        <w:t>دستور کار این جلسه به شرح زیر است :</w:t>
      </w:r>
    </w:p>
    <w:p w:rsidR="00FB0D10" w:rsidP="00FB0D10" w:rsidRDefault="00FB0D10">
      <w:pPr>
        <w:pStyle w:val="ListParagraph"/>
        <w:numPr>
          <w:ilvl w:val="0"/>
          <w:numId w:val="1"/>
        </w:numPr>
        <w:jc w:val="both"/>
        <w:rPr>
          <w:rFonts w:hint="cs" w:cs="B Nazanin"/>
          <w:sz w:val="28"/>
          <w:szCs w:val="28"/>
          <w:rtl/>
        </w:rPr>
      </w:pPr>
      <w:r>
        <w:rPr>
          <w:rFonts w:hint="cs" w:cs="B Nazanin"/>
          <w:sz w:val="28"/>
          <w:szCs w:val="28"/>
          <w:rtl/>
        </w:rPr>
        <w:t>بررسي و تصميم گيري درباره آخرین بخش پژوهش ارسال شده از رایزنی فرهنگی ج.ا. ایران در هند با عنوان «سیری در اندیشه های دینی هند »</w:t>
      </w:r>
    </w:p>
    <w:p w:rsidR="00FB0D10" w:rsidP="00FB0D10" w:rsidRDefault="00FB0D10">
      <w:pPr>
        <w:pStyle w:val="ListParagraph"/>
        <w:numPr>
          <w:ilvl w:val="0"/>
          <w:numId w:val="1"/>
        </w:numPr>
        <w:jc w:val="both"/>
        <w:rPr>
          <w:rFonts w:cs="B Nazanin"/>
          <w:sz w:val="28"/>
          <w:szCs w:val="28"/>
        </w:rPr>
      </w:pPr>
      <w:r>
        <w:rPr>
          <w:rFonts w:hint="cs" w:cs="B Nazanin"/>
          <w:sz w:val="28"/>
          <w:szCs w:val="28"/>
          <w:rtl/>
        </w:rPr>
        <w:t xml:space="preserve"> بررسی و تصمیم گیری درباره پیشنهاد جناب آقای دکتر شجاع خانی مبنی برچاپ و انتشار متن تهیه شده توسط سرکارخانم زندی با عنوان «ایرانشناسی»</w:t>
      </w:r>
    </w:p>
    <w:p w:rsidR="00FB0D10" w:rsidP="00FB0D10" w:rsidRDefault="00FB0D10">
      <w:pPr>
        <w:pStyle w:val="ListParagraph"/>
        <w:numPr>
          <w:ilvl w:val="0"/>
          <w:numId w:val="1"/>
        </w:numPr>
      </w:pPr>
      <w:r>
        <w:rPr>
          <w:rFonts w:hint="cs" w:cs="B Nazanin"/>
          <w:sz w:val="28"/>
          <w:szCs w:val="28"/>
          <w:rtl/>
        </w:rPr>
        <w:t>بررسی و تصمیم گیری درباره پژوهش ارسال شده از رایزنی فرهنگی ج.ا.ایران در قرقیزستان با عنوان« حماسه ماناس، قهرمان مردمی قرقیزستان»</w:t>
      </w:r>
    </w:p>
    <w:p w:rsidR="00FB0D10" w:rsidP="00FB0D10" w:rsidRDefault="00FB0D10">
      <w:pPr>
        <w:pStyle w:val="Title"/>
        <w:spacing w:line="360" w:lineRule="auto"/>
        <w:jc w:val="both"/>
        <w:rPr>
          <w:rFonts w:cs="B Nazanin"/>
          <w:sz w:val="28"/>
          <w:szCs w:val="28"/>
          <w:rtl/>
        </w:rPr>
      </w:pPr>
      <w:r>
        <w:rPr>
          <w:rFonts w:hint="cs" w:ascii="Times New Roman" w:hAnsi="Times New Roman" w:cs="B Nazanin"/>
          <w:sz w:val="28"/>
          <w:szCs w:val="28"/>
          <w:rtl/>
        </w:rPr>
        <w:t xml:space="preserve">متن آثار پیش از این برای </w:t>
      </w:r>
      <w:r>
        <w:rPr>
          <w:rFonts w:hint="cs" w:cs="B Nazanin"/>
          <w:sz w:val="28"/>
          <w:szCs w:val="28"/>
          <w:rtl/>
        </w:rPr>
        <w:t>مطالعه و بررسی همکاران ارسال شده بود و یکبار دیگر به پیوست این دعوتنامه ارسال می شود.</w:t>
      </w:r>
    </w:p>
    <w:p w:rsidR="00FB0D10" w:rsidP="00FB0D10" w:rsidRDefault="00FB0D10">
      <w:pPr>
        <w:spacing w:line="360" w:lineRule="auto"/>
        <w:ind w:left="360"/>
        <w:jc w:val="both"/>
        <w:rPr>
          <w:sz w:val="28"/>
        </w:rPr>
      </w:pPr>
    </w:p>
    <w:p w:rsidR="00FB0D10" w:rsidP="00FB0D10" w:rsidRDefault="00FB0D10">
      <w:pPr>
        <w:spacing w:line="360" w:lineRule="auto"/>
        <w:jc w:val="both"/>
        <w:rPr>
          <w:sz w:val="28"/>
        </w:rPr>
      </w:pPr>
    </w:p>
    <w:p w:rsidR="00FB0D10" w:rsidP="00FB0D10" w:rsidRDefault="00FB0D10">
      <w:pPr>
        <w:spacing w:line="360" w:lineRule="auto"/>
        <w:ind w:left="5760"/>
        <w:jc w:val="both"/>
        <w:rPr>
          <w:rFonts w:hint="cs"/>
          <w:b/>
          <w:bCs/>
          <w:sz w:val="28"/>
          <w:rtl/>
        </w:rPr>
      </w:pPr>
      <w:r>
        <w:rPr>
          <w:rFonts w:hint="cs"/>
          <w:b/>
          <w:bCs/>
          <w:sz w:val="28"/>
          <w:rtl/>
        </w:rPr>
        <w:t xml:space="preserve">محمد علي رباني </w:t>
      </w:r>
    </w:p>
    <w:p w:rsidR="00FB0D10" w:rsidP="00FB0D10" w:rsidRDefault="00FB0D10">
      <w:pPr>
        <w:spacing w:line="360" w:lineRule="auto"/>
        <w:ind w:left="4320"/>
        <w:jc w:val="both"/>
        <w:rPr>
          <w:rFonts w:hint="cs"/>
          <w:b/>
          <w:bCs/>
          <w:sz w:val="28"/>
          <w:rtl/>
        </w:rPr>
      </w:pPr>
      <w:r>
        <w:rPr>
          <w:rFonts w:hint="cs"/>
          <w:b/>
          <w:bCs/>
          <w:sz w:val="28"/>
          <w:rtl/>
        </w:rPr>
        <w:t>رييس مركز مطالعات راهبردی روابط فرهنگی</w:t>
      </w:r>
    </w:p>
    <w:p w:rsidR="00010180" w:rsidP="004E110C" w:rsidRDefault="00010180">
      <w:pPr>
        <w:ind w:firstLine="566"/>
        <w:jc w:val="both"/>
        <w:rPr>
          <w:sz w:val="28"/>
          <w:rtl/>
          <w:lang w:bidi="fa-IR"/>
        </w:rPr>
      </w:pPr>
    </w:p>
    <w:p w:rsidR="00121CDD" w:rsidP="00121CDD" w:rsidRDefault="00121CDD">
      <w:pPr>
        <w:rPr>
          <w:sz w:val="28"/>
          <w:rtl/>
          <w:lang w:bidi="fa-IR"/>
        </w:rPr>
      </w:pPr>
    </w:p>
    <w:p w:rsidRPr="00FB3D8A" w:rsidR="00AE4EE5" w:rsidP="00D71166" w:rsidRDefault="00AE4EE5">
      <w:pPr>
        <w:jc w:val="both"/>
        <w:rPr>
          <w:sz w:val="28"/>
          <w:rtl/>
          <w:lang w:bidi="fa-IR"/>
        </w:rPr>
      </w:pPr>
    </w:p>
    <w:p w:rsidR="00AE4EE5" w:rsidP="00A37B20" w:rsidRDefault="00AE4EE5">
      <w:pPr>
        <w:ind w:left="2880" w:firstLine="0"/>
        <w:jc w:val="center"/>
        <w:rPr>
          <w:b/>
          <w:bCs/>
          <w:sz w:val="28"/>
          <w:lang w:bidi="fa-IR"/>
        </w:rPr>
      </w:pPr>
    </w:p>
    <w:p w:rsidR="00AE4EE5" w:rsidP="00A37B20" w:rsidRDefault="00AE4EE5">
      <w:pPr>
        <w:ind w:left="2880" w:firstLine="0"/>
        <w:jc w:val="center"/>
        <w:rPr>
          <w:b/>
          <w:bCs/>
          <w:sz w:val="28"/>
          <w:lang w:bidi="fa-IR"/>
        </w:rPr>
      </w:pPr>
    </w:p>
    <w:p w:rsidRPr="000261B6" w:rsidR="000261B6" w:rsidP="00AE4EE5" w:rsidRDefault="001D2445">
      <w:pPr>
        <w:ind w:left="3600" w:firstLine="0"/>
        <w:jc w:val="right"/>
        <w:rPr>
          <w:sz w:val="28"/>
          <w:rtl/>
          <w:lang w:bidi="fa-IR"/>
        </w:rPr>
      </w:pPr>
      <w:r w:rsidRPr="00A649D7">
        <w:rPr>
          <w:noProof/>
          <w:lang w:bidi="fa-I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editId="0EB2A909" wp14:anchorId="057C5AC3">
                <wp:simplePos x="0" y="0"/>
                <wp:positionH relativeFrom="margin">
                  <wp:posOffset>281305</wp:posOffset>
                </wp:positionH>
                <wp:positionV relativeFrom="margin">
                  <wp:posOffset>4434840</wp:posOffset>
                </wp:positionV>
                <wp:extent cx="1800000" cy="1080000"/>
                <wp:effectExtent l="0" t="0" r="0" b="635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000" cy="1080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DF381A" w:rsidR="001D2445" w:rsidP="001D2445" w:rsidRDefault="001D2445">
                            <w:pPr>
                              <w:ind w:firstLine="0"/>
                              <w:jc w:val="center"/>
                              <w:rPr>
                                <w:rFonts w:cs="Times New Roman"/>
                                <w:color w:val="FFFFFF" w:themeColor="background1"/>
                                <w:sz w:val="28"/>
                                <w:rtl/>
                              </w:rPr>
                            </w:pPr>
                            <w:r w:rsidRPr="00DF381A">
                              <w:rPr>
                                <w:rFonts w:hint="cs" w:cs="Times New Roman"/>
                                <w:color w:val="FFFFFF" w:themeColor="background1"/>
                                <w:sz w:val="28"/>
                                <w:rtl/>
                              </w:rPr>
                              <w:t xml:space="preserve"># </w:t>
                            </w:r>
                            <w:r w:rsidRPr="00DF381A">
                              <w:rPr>
                                <w:rFonts w:cs="Times New Roman"/>
                                <w:color w:val="FFFFFF" w:themeColor="background1"/>
                                <w:sz w:val="28"/>
                              </w:rPr>
                              <w:t>Signature</w:t>
                            </w:r>
                            <w:r w:rsidRPr="00DF381A">
                              <w:rPr>
                                <w:rFonts w:hint="cs" w:cs="Times New Roman"/>
                                <w:color w:val="FFFFFF" w:themeColor="background1"/>
                                <w:sz w:val="28"/>
                                <w:rtl/>
                              </w:rPr>
                              <w:t>#</w:t>
                            </w:r>
                          </w:p>
                          <w:p w:rsidRPr="004E110C" w:rsidR="001D2445" w:rsidP="001D2445" w:rsidRDefault="00F70410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sz w:val="28"/>
                                <w:rtl/>
                              </w:rPr>
                            </w:pPr>
                            <w:r>
                              <w:rPr>
                                <w:rFonts w:cs="Times New Roman"/>
                              </w:rPr>
                              <w:t>#</w:t>
                            </w:r>
                            <w:r w:rsidRPr="004E110C" w:rsidR="001D2445">
                              <w:rPr>
                                <w:rFonts w:hint="cs"/>
                                <w:sz w:val="28"/>
                                <w:rtl/>
                              </w:rPr>
                              <w:t>امضا</w:t>
                            </w:r>
                            <w:r>
                              <w:rPr>
                                <w:rFonts w:cs="Times New Roman"/>
                              </w:rPr>
                              <w:t>#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057C5AC3">
                <v:stroke joinstyle="miter"/>
                <v:path gradientshapeok="t" o:connecttype="rect"/>
              </v:shapetype>
              <v:shape id="Text Box 2" style="position:absolute;left:0;text-align:left;margin-left:22.15pt;margin-top:349.2pt;width:141.75pt;height:85.0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">
                <v:textbox>
                  <w:txbxContent>
                    <w:p w:rsidRPr="00DF381A" w:rsidR="001D2445" w:rsidP="001D2445" w:rsidRDefault="001D2445">
                      <w:pPr>
                        <w:ind w:firstLine="0"/>
                        <w:jc w:val="center"/>
                        <w:rPr>
                          <w:rFonts w:cs="Times New Roman"/>
                          <w:color w:val="FFFFFF" w:themeColor="background1"/>
                          <w:sz w:val="28"/>
                          <w:rtl/>
                        </w:rPr>
                      </w:pPr>
                      <w:r w:rsidRPr="00DF381A">
                        <w:rPr>
                          <w:rFonts w:hint="cs" w:cs="Times New Roman"/>
                          <w:color w:val="FFFFFF" w:themeColor="background1"/>
                          <w:sz w:val="28"/>
                          <w:rtl/>
                        </w:rPr>
                        <w:t xml:space="preserve"># </w:t>
                      </w:r>
                      <w:r w:rsidRPr="00DF381A">
                        <w:rPr>
                          <w:rFonts w:cs="Times New Roman"/>
                          <w:color w:val="FFFFFF" w:themeColor="background1"/>
                          <w:sz w:val="28"/>
                        </w:rPr>
                        <w:t>Signature</w:t>
                      </w:r>
                      <w:r w:rsidRPr="00DF381A">
                        <w:rPr>
                          <w:rFonts w:hint="cs" w:cs="Times New Roman"/>
                          <w:color w:val="FFFFFF" w:themeColor="background1"/>
                          <w:sz w:val="28"/>
                          <w:rtl/>
                        </w:rPr>
                        <w:t>#</w:t>
                      </w:r>
                    </w:p>
                    <w:p w:rsidRPr="004E110C" w:rsidR="001D2445" w:rsidP="001D2445" w:rsidRDefault="00F70410">
                      <w:pPr>
                        <w:spacing w:line="240" w:lineRule="auto"/>
                        <w:ind w:firstLine="0"/>
                        <w:jc w:val="center"/>
                        <w:rPr>
                          <w:sz w:val="28"/>
                          <w:rtl/>
                        </w:rPr>
                      </w:pPr>
                      <w:r>
                        <w:rPr>
                          <w:rFonts w:cs="Times New Roman"/>
                        </w:rPr>
                        <w:t>#</w:t>
                      </w:r>
                      <w:r w:rsidRPr="004E110C" w:rsidR="001D2445">
                        <w:rPr>
                          <w:rFonts w:hint="cs"/>
                          <w:sz w:val="28"/>
                          <w:rtl/>
                        </w:rPr>
                        <w:t>امضا</w:t>
                      </w:r>
                      <w:r>
                        <w:rPr>
                          <w:rFonts w:cs="Times New Roman"/>
                        </w:rPr>
                        <w:t>#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sectPr w:rsidRPr="000261B6" w:rsidR="000261B6" w:rsidSect="004E110C">
      <w:headerReference w:type="even" r:id="rId7"/>
      <w:headerReference w:type="default" r:id="rId8"/>
      <w:headerReference w:type="first" r:id="rId9"/>
      <w:pgSz w:w="11907" w:h="16840" w:code="9"/>
      <w:pgMar w:top="2236" w:right="1559" w:bottom="1701" w:left="1418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36601" w:rsidRDefault="00436601">
      <w:r>
        <w:separator/>
      </w:r>
    </w:p>
  </w:endnote>
  <w:endnote w:type="continuationSeparator" w:id="0">
    <w:p w:rsidR="00436601" w:rsidRDefault="004366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36601" w:rsidRDefault="00436601">
      <w:r>
        <w:separator/>
      </w:r>
    </w:p>
  </w:footnote>
  <w:footnote w:type="continuationSeparator" w:id="0">
    <w:p w:rsidR="00436601" w:rsidRDefault="0043660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72398" w:rsidRDefault="00436601">
    <w:pPr>
      <w:pStyle w:val="Header"/>
    </w:pPr>
    <w:r>
      <w:rPr>
        <w:noProof/>
      </w:rPr>
      <w:pict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2" style="position:absolute;left:0;text-align:left;margin-left:0;margin-top:0;width:446.15pt;height:656.4pt;z-index:-251658752;mso-position-horizontal:center;mso-position-horizontal-relative:margin;mso-position-vertical:center;mso-position-vertical-relative:margin" o:spid="_x0000_s2065" o:allowincell="f" type="#_x0000_t75">
          <v:imagedata o:title="Clip_2" r:id="rId1"/>
          <w10:wrap anchorx="margin" anchory="margin"/>
        </v:shape>
      </w:pict>
    </w:r>
  </w:p>
</w:hdr>
</file>

<file path=word/header2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92FA6" w:rsidRDefault="004E110C">
    <w:pPr>
      <w:pStyle w:val="Header"/>
    </w:pPr>
    <w:r w:rsidRPr="00FB3D8A">
      <w:rPr>
        <w:rFonts w:hint="cs"/>
        <w:b/>
        <w:bCs/>
        <w:noProof/>
        <w:sz w:val="28"/>
        <w:rtl/>
        <w:lang w:bidi="fa-IR"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editId="718FA5BA" wp14:anchorId="074B5F32">
              <wp:simplePos x="0" y="0"/>
              <wp:positionH relativeFrom="margin">
                <wp:posOffset>-728980</wp:posOffset>
              </wp:positionH>
              <wp:positionV relativeFrom="margin">
                <wp:posOffset>-972185</wp:posOffset>
              </wp:positionV>
              <wp:extent cx="1212850" cy="942975"/>
              <wp:effectExtent l="0" t="0" r="25400" b="28575"/>
              <wp:wrapNone/>
              <wp:docPr id="1" name="Text Box 12" descr="find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12850" cy="942975"/>
                      </a:xfrm>
                      <a:prstGeom prst="rect">
                        <a:avLst/>
                      </a:prstGeom>
                      <a:noFill/>
                      <a:ln w="9525" algn="ctr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ffectLst/>
                      <a:extLst/>
                    </wps:spPr>
                    <wps:txbx>
                      <w:txbxContent>
                        <w:p w:rsidRPr="004E110C" w:rsidR="00D71166" w:rsidP="001D2445" w:rsidRDefault="00D71166">
                          <w:pPr>
                            <w:spacing w:line="276" w:lineRule="auto"/>
                            <w:ind w:firstLine="0"/>
                            <w:rPr>
                              <w:szCs w:val="24"/>
                              <w:rtl/>
                            </w:rPr>
                          </w:pPr>
                          <w:r w:rsidRPr="004E110C">
                            <w:rPr>
                              <w:rFonts w:hint="cs"/>
                              <w:szCs w:val="24"/>
                              <w:rtl/>
                            </w:rPr>
                            <w:t xml:space="preserve">31573/</w:t>
                            <w:t xml:space="preserve"/>
                            <w:t xml:space="preserve"/>
                          </w:r>
                          <w:r w:rsidRPr="004E110C">
                            <w:rPr>
                              <w:rFonts w:hint="cs"/>
                              <w:szCs w:val="24"/>
                              <w:rtl/>
                            </w:rPr>
                            <w:t xml:space="preserve">61</w:t>
                            <w:t xml:space="preserve"/>
                            <w:t xml:space="preserve"/>
                          </w:r>
                          <w:r w:rsidRPr="004E110C">
                            <w:rPr>
                              <w:rFonts w:hint="cs"/>
                              <w:szCs w:val="24"/>
                              <w:rtl/>
                            </w:rPr>
                            <w:t/>
                            <w:t xml:space="preserve"/>
                            <w:t xml:space="preserve"/>
                          </w:r>
                        </w:p>
                        <w:p w:rsidRPr="004E110C" w:rsidR="00D71166" w:rsidP="001D2445" w:rsidRDefault="00D71166">
                          <w:pPr>
                            <w:spacing w:line="276" w:lineRule="auto"/>
                            <w:ind w:firstLine="0"/>
                            <w:rPr>
                              <w:szCs w:val="24"/>
                              <w:rtl/>
                            </w:rPr>
                          </w:pPr>
                          <w:r w:rsidRPr="004E110C">
                            <w:rPr>
                              <w:rFonts w:hint="cs"/>
                              <w:szCs w:val="24"/>
                              <w:rtl/>
                            </w:rPr>
                            <w:t xml:space="preserve">24/01/1398</w:t>
                            <w:t xml:space="preserve"/>
                            <w:t xml:space="preserve"/>
                          </w:r>
                          <w:r w:rsidRPr="004E110C">
                            <w:rPr>
                              <w:rFonts w:hint="cs"/>
                              <w:szCs w:val="24"/>
                              <w:rtl/>
                            </w:rPr>
                            <w:t/>
                            <w:t xml:space="preserve"/>
                            <w:t xml:space="preserve"/>
                          </w:r>
                        </w:p>
                        <w:p w:rsidRPr="004E110C" w:rsidR="00D71166" w:rsidP="001D2445" w:rsidRDefault="00D71166">
                          <w:pPr>
                            <w:spacing w:line="276" w:lineRule="auto"/>
                            <w:ind w:firstLine="0"/>
                            <w:rPr>
                              <w:szCs w:val="24"/>
                            </w:rPr>
                          </w:pPr>
                          <w:r w:rsidRPr="004E110C">
                            <w:rPr>
                              <w:rFonts w:hint="cs"/>
                              <w:szCs w:val="24"/>
                              <w:rtl/>
                            </w:rPr>
                            <w:t xml:space="preserve">دارد </w:t>
                          </w:r>
                          <w:r w:rsidRPr="004E110C">
                            <w:rPr>
                              <w:rFonts w:hint="cs"/>
                              <w:szCs w:val="24"/>
                              <w:rtl/>
                            </w:rPr>
                            <w:t xml:space="preserve"/>
                          </w:r>
                        </w:p>
                        <w:p w:rsidRPr="00D71166" w:rsidR="00D71166" w:rsidP="001D2445" w:rsidRDefault="00D71166">
                          <w:pPr>
                            <w:widowControl w:val="0"/>
                            <w:spacing w:line="288" w:lineRule="auto"/>
                            <w:ind w:firstLine="0"/>
                            <w:jc w:val="both"/>
                            <w:rPr>
                              <w:b/>
                              <w:bCs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074B5F32">
              <v:stroke joinstyle="miter"/>
              <v:path gradientshapeok="t" o:connecttype="rect"/>
            </v:shapetype>
            <v:shape id="Text Box 12" style="position:absolute;left:0;text-align:left;margin-left:-57.4pt;margin-top:-76.55pt;width:95.5pt;height:74.25pt;z-index:251660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alt="find" o:spid="_x0000_s1027" filled="f" strokecolor="white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">
              <v:textbox>
                <w:txbxContent>
                  <w:p w:rsidRPr="004E110C" w:rsidR="00D71166" w:rsidP="001D2445" w:rsidRDefault="00D71166">
                    <w:pPr>
                      <w:spacing w:line="276" w:lineRule="auto"/>
                      <w:ind w:firstLine="0"/>
                      <w:rPr>
                        <w:szCs w:val="24"/>
                        <w:rtl/>
                      </w:rPr>
                    </w:pPr>
                    <w:r w:rsidRPr="004E110C">
                      <w:rPr>
                        <w:rFonts w:hint="cs"/>
                        <w:szCs w:val="24"/>
                        <w:rtl/>
                      </w:rPr>
                      <w:t xml:space="preserve">31573/</w:t>
                      <w:t xml:space="preserve"/>
                      <w:t xml:space="preserve"/>
                    </w:r>
                    <w:r w:rsidRPr="004E110C">
                      <w:rPr>
                        <w:rFonts w:hint="cs"/>
                        <w:szCs w:val="24"/>
                        <w:rtl/>
                      </w:rPr>
                      <w:t xml:space="preserve">61</w:t>
                      <w:t xml:space="preserve"/>
                      <w:t xml:space="preserve"/>
                    </w:r>
                    <w:r w:rsidRPr="004E110C">
                      <w:rPr>
                        <w:rFonts w:hint="cs"/>
                        <w:szCs w:val="24"/>
                        <w:rtl/>
                      </w:rPr>
                      <w:t/>
                      <w:t xml:space="preserve"/>
                      <w:t xml:space="preserve"/>
                    </w:r>
                  </w:p>
                  <w:p w:rsidRPr="004E110C" w:rsidR="00D71166" w:rsidP="001D2445" w:rsidRDefault="00D71166">
                    <w:pPr>
                      <w:spacing w:line="276" w:lineRule="auto"/>
                      <w:ind w:firstLine="0"/>
                      <w:rPr>
                        <w:szCs w:val="24"/>
                        <w:rtl/>
                      </w:rPr>
                    </w:pPr>
                    <w:r w:rsidRPr="004E110C">
                      <w:rPr>
                        <w:rFonts w:hint="cs"/>
                        <w:szCs w:val="24"/>
                        <w:rtl/>
                      </w:rPr>
                      <w:t xml:space="preserve">24/01/1398</w:t>
                      <w:t xml:space="preserve"/>
                      <w:t xml:space="preserve"/>
                    </w:r>
                    <w:r w:rsidRPr="004E110C">
                      <w:rPr>
                        <w:rFonts w:hint="cs"/>
                        <w:szCs w:val="24"/>
                        <w:rtl/>
                      </w:rPr>
                      <w:t/>
                      <w:t xml:space="preserve"/>
                      <w:t xml:space="preserve"/>
                    </w:r>
                  </w:p>
                  <w:p w:rsidRPr="004E110C" w:rsidR="00D71166" w:rsidP="001D2445" w:rsidRDefault="00D71166">
                    <w:pPr>
                      <w:spacing w:line="276" w:lineRule="auto"/>
                      <w:ind w:firstLine="0"/>
                      <w:rPr>
                        <w:szCs w:val="24"/>
                      </w:rPr>
                    </w:pPr>
                    <w:r w:rsidRPr="004E110C">
                      <w:rPr>
                        <w:rFonts w:hint="cs"/>
                        <w:szCs w:val="24"/>
                        <w:rtl/>
                      </w:rPr>
                      <w:t xml:space="preserve">دارد </w:t>
                    </w:r>
                    <w:r w:rsidRPr="004E110C">
                      <w:rPr>
                        <w:rFonts w:hint="cs"/>
                        <w:szCs w:val="24"/>
                        <w:rtl/>
                      </w:rPr>
                      <w:t xml:space="preserve"/>
                    </w:r>
                  </w:p>
                  <w:p w:rsidRPr="00D71166" w:rsidR="00D71166" w:rsidP="001D2445" w:rsidRDefault="00D71166">
                    <w:pPr>
                      <w:widowControl w:val="0"/>
                      <w:spacing w:line="288" w:lineRule="auto"/>
                      <w:ind w:firstLine="0"/>
                      <w:jc w:val="both"/>
                      <w:rPr>
                        <w:b/>
                        <w:bCs/>
                        <w:szCs w:val="24"/>
                      </w:rPr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  <w:lang w:bidi="fa-IR"/>
      </w:rPr>
      <w:drawing>
        <wp:anchor distT="0" distB="0" distL="114300" distR="114300" simplePos="0" relativeHeight="251658752" behindDoc="1" locked="0" layoutInCell="1" allowOverlap="1" wp14:editId="164F9D1F" wp14:anchorId="0D29C3F7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58405" cy="10686415"/>
          <wp:effectExtent l="0" t="0" r="4445" b="635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4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8405" cy="1068686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72398" w:rsidRDefault="00436601">
    <w:pPr>
      <w:pStyle w:val="Header"/>
    </w:pPr>
    <w:r>
      <w:rPr>
        <w:noProof/>
      </w:rPr>
      <w:pict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style="position:absolute;left:0;text-align:left;margin-left:0;margin-top:0;width:446.15pt;height:656.4pt;z-index:-251659776;mso-position-horizontal:center;mso-position-horizontal-relative:margin;mso-position-vertical:center;mso-position-vertical-relative:margin" o:spid="_x0000_s2064" o:allowincell="f" type="#_x0000_t75">
          <v:imagedata o:title="Clip_2" r:id="rId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CCD0A6C"/>
    <w:multiLevelType w:val="hybridMultilevel"/>
    <w:tmpl w:val="F6A0FF86"/>
    <w:lvl w:ilvl="0" w:tplc="39F87188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6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110C"/>
    <w:rsid w:val="00000988"/>
    <w:rsid w:val="00005168"/>
    <w:rsid w:val="00010180"/>
    <w:rsid w:val="00017546"/>
    <w:rsid w:val="000261B6"/>
    <w:rsid w:val="0002630B"/>
    <w:rsid w:val="00035572"/>
    <w:rsid w:val="00046113"/>
    <w:rsid w:val="00046BF7"/>
    <w:rsid w:val="00072398"/>
    <w:rsid w:val="0007339B"/>
    <w:rsid w:val="0009631A"/>
    <w:rsid w:val="0009756A"/>
    <w:rsid w:val="000A1801"/>
    <w:rsid w:val="000D5B02"/>
    <w:rsid w:val="000E4B01"/>
    <w:rsid w:val="00121CDD"/>
    <w:rsid w:val="00132C19"/>
    <w:rsid w:val="001331A4"/>
    <w:rsid w:val="001649BC"/>
    <w:rsid w:val="00167773"/>
    <w:rsid w:val="00170B19"/>
    <w:rsid w:val="00171EC4"/>
    <w:rsid w:val="0018052E"/>
    <w:rsid w:val="001A2526"/>
    <w:rsid w:val="001A4E7A"/>
    <w:rsid w:val="001A5EEA"/>
    <w:rsid w:val="001B639E"/>
    <w:rsid w:val="001C41B1"/>
    <w:rsid w:val="001C5EC0"/>
    <w:rsid w:val="001D2445"/>
    <w:rsid w:val="001D6087"/>
    <w:rsid w:val="00212FFC"/>
    <w:rsid w:val="002156A5"/>
    <w:rsid w:val="00221A22"/>
    <w:rsid w:val="00222A3A"/>
    <w:rsid w:val="00233123"/>
    <w:rsid w:val="00273032"/>
    <w:rsid w:val="002736D6"/>
    <w:rsid w:val="00290F45"/>
    <w:rsid w:val="0029409D"/>
    <w:rsid w:val="002A2473"/>
    <w:rsid w:val="002B1A54"/>
    <w:rsid w:val="002B6488"/>
    <w:rsid w:val="002B6D21"/>
    <w:rsid w:val="002C72A3"/>
    <w:rsid w:val="002C75A8"/>
    <w:rsid w:val="002F0D12"/>
    <w:rsid w:val="002F3223"/>
    <w:rsid w:val="002F58B4"/>
    <w:rsid w:val="00305F19"/>
    <w:rsid w:val="003121EC"/>
    <w:rsid w:val="00322944"/>
    <w:rsid w:val="003254FC"/>
    <w:rsid w:val="0033027E"/>
    <w:rsid w:val="003430F4"/>
    <w:rsid w:val="00347098"/>
    <w:rsid w:val="00352FEB"/>
    <w:rsid w:val="00355B25"/>
    <w:rsid w:val="003935B3"/>
    <w:rsid w:val="00393EC6"/>
    <w:rsid w:val="00395739"/>
    <w:rsid w:val="003B16FF"/>
    <w:rsid w:val="003C75BF"/>
    <w:rsid w:val="003E1903"/>
    <w:rsid w:val="003F0F52"/>
    <w:rsid w:val="003F6D26"/>
    <w:rsid w:val="00436601"/>
    <w:rsid w:val="00441885"/>
    <w:rsid w:val="0045285A"/>
    <w:rsid w:val="00461D17"/>
    <w:rsid w:val="00467105"/>
    <w:rsid w:val="00475CAC"/>
    <w:rsid w:val="00475DCE"/>
    <w:rsid w:val="004A1FB8"/>
    <w:rsid w:val="004B3421"/>
    <w:rsid w:val="004C3AC4"/>
    <w:rsid w:val="004C7486"/>
    <w:rsid w:val="004E110C"/>
    <w:rsid w:val="004E7C5C"/>
    <w:rsid w:val="004F1AF0"/>
    <w:rsid w:val="004F2928"/>
    <w:rsid w:val="004F60E0"/>
    <w:rsid w:val="004F732E"/>
    <w:rsid w:val="004F7C98"/>
    <w:rsid w:val="00504ED7"/>
    <w:rsid w:val="00510213"/>
    <w:rsid w:val="00543989"/>
    <w:rsid w:val="00544A13"/>
    <w:rsid w:val="00550AAA"/>
    <w:rsid w:val="005602F4"/>
    <w:rsid w:val="00574395"/>
    <w:rsid w:val="00576D04"/>
    <w:rsid w:val="005A1B7D"/>
    <w:rsid w:val="005B77D2"/>
    <w:rsid w:val="005C334E"/>
    <w:rsid w:val="005C3BAC"/>
    <w:rsid w:val="005C6423"/>
    <w:rsid w:val="005D1ADF"/>
    <w:rsid w:val="005F30C7"/>
    <w:rsid w:val="005F4249"/>
    <w:rsid w:val="00606A6C"/>
    <w:rsid w:val="00606B4F"/>
    <w:rsid w:val="00636110"/>
    <w:rsid w:val="00650331"/>
    <w:rsid w:val="0065035C"/>
    <w:rsid w:val="00651774"/>
    <w:rsid w:val="00654265"/>
    <w:rsid w:val="00661721"/>
    <w:rsid w:val="006704C7"/>
    <w:rsid w:val="00685FB5"/>
    <w:rsid w:val="006A20FA"/>
    <w:rsid w:val="006E41E2"/>
    <w:rsid w:val="006E4DB5"/>
    <w:rsid w:val="006F1A96"/>
    <w:rsid w:val="006F20A8"/>
    <w:rsid w:val="006F4017"/>
    <w:rsid w:val="007129CF"/>
    <w:rsid w:val="00720738"/>
    <w:rsid w:val="00721E76"/>
    <w:rsid w:val="00734508"/>
    <w:rsid w:val="00741854"/>
    <w:rsid w:val="007458D4"/>
    <w:rsid w:val="00756235"/>
    <w:rsid w:val="0076778B"/>
    <w:rsid w:val="00777215"/>
    <w:rsid w:val="00795BD3"/>
    <w:rsid w:val="007C49EF"/>
    <w:rsid w:val="007C6AA9"/>
    <w:rsid w:val="007E014E"/>
    <w:rsid w:val="007F6D12"/>
    <w:rsid w:val="0082044B"/>
    <w:rsid w:val="00820D12"/>
    <w:rsid w:val="00821420"/>
    <w:rsid w:val="00830B1E"/>
    <w:rsid w:val="008323DA"/>
    <w:rsid w:val="00836276"/>
    <w:rsid w:val="00836D57"/>
    <w:rsid w:val="008434B4"/>
    <w:rsid w:val="00845B56"/>
    <w:rsid w:val="00861C02"/>
    <w:rsid w:val="00875711"/>
    <w:rsid w:val="00887E62"/>
    <w:rsid w:val="008A5236"/>
    <w:rsid w:val="008B007D"/>
    <w:rsid w:val="008B5088"/>
    <w:rsid w:val="008D4162"/>
    <w:rsid w:val="008E7EF0"/>
    <w:rsid w:val="008F2E7D"/>
    <w:rsid w:val="008F32A9"/>
    <w:rsid w:val="00905328"/>
    <w:rsid w:val="00906F32"/>
    <w:rsid w:val="00924335"/>
    <w:rsid w:val="009344E3"/>
    <w:rsid w:val="009441E7"/>
    <w:rsid w:val="00946FB1"/>
    <w:rsid w:val="00952285"/>
    <w:rsid w:val="00962099"/>
    <w:rsid w:val="00981B87"/>
    <w:rsid w:val="0098320C"/>
    <w:rsid w:val="00984DB9"/>
    <w:rsid w:val="0098557E"/>
    <w:rsid w:val="009A0BE4"/>
    <w:rsid w:val="009A1B04"/>
    <w:rsid w:val="009A4E61"/>
    <w:rsid w:val="009A58D5"/>
    <w:rsid w:val="009B10D9"/>
    <w:rsid w:val="009D1136"/>
    <w:rsid w:val="009F173E"/>
    <w:rsid w:val="009F253C"/>
    <w:rsid w:val="00A01256"/>
    <w:rsid w:val="00A07674"/>
    <w:rsid w:val="00A20E98"/>
    <w:rsid w:val="00A231C4"/>
    <w:rsid w:val="00A37B20"/>
    <w:rsid w:val="00A64B11"/>
    <w:rsid w:val="00A87CC9"/>
    <w:rsid w:val="00AB5220"/>
    <w:rsid w:val="00AC08AF"/>
    <w:rsid w:val="00AC4597"/>
    <w:rsid w:val="00AE4EE5"/>
    <w:rsid w:val="00B070B1"/>
    <w:rsid w:val="00B137FC"/>
    <w:rsid w:val="00B23960"/>
    <w:rsid w:val="00B25D3B"/>
    <w:rsid w:val="00B33270"/>
    <w:rsid w:val="00B51A6C"/>
    <w:rsid w:val="00B746F7"/>
    <w:rsid w:val="00B75A53"/>
    <w:rsid w:val="00B92FA6"/>
    <w:rsid w:val="00B957FB"/>
    <w:rsid w:val="00BA11AF"/>
    <w:rsid w:val="00BA560B"/>
    <w:rsid w:val="00BC7BCB"/>
    <w:rsid w:val="00BD0117"/>
    <w:rsid w:val="00BD405B"/>
    <w:rsid w:val="00BD50F6"/>
    <w:rsid w:val="00BD7163"/>
    <w:rsid w:val="00BE12C6"/>
    <w:rsid w:val="00C01D33"/>
    <w:rsid w:val="00C11384"/>
    <w:rsid w:val="00C12174"/>
    <w:rsid w:val="00C23404"/>
    <w:rsid w:val="00C27208"/>
    <w:rsid w:val="00C35CF3"/>
    <w:rsid w:val="00C46049"/>
    <w:rsid w:val="00C63C71"/>
    <w:rsid w:val="00C76468"/>
    <w:rsid w:val="00C94E0F"/>
    <w:rsid w:val="00C97425"/>
    <w:rsid w:val="00CC1152"/>
    <w:rsid w:val="00CC50C7"/>
    <w:rsid w:val="00CD6219"/>
    <w:rsid w:val="00CD6546"/>
    <w:rsid w:val="00CE7F9C"/>
    <w:rsid w:val="00CF3A8B"/>
    <w:rsid w:val="00D03D20"/>
    <w:rsid w:val="00D152E4"/>
    <w:rsid w:val="00D21F98"/>
    <w:rsid w:val="00D24761"/>
    <w:rsid w:val="00D415A8"/>
    <w:rsid w:val="00D41B43"/>
    <w:rsid w:val="00D52E39"/>
    <w:rsid w:val="00D54A17"/>
    <w:rsid w:val="00D6197B"/>
    <w:rsid w:val="00D67202"/>
    <w:rsid w:val="00D71166"/>
    <w:rsid w:val="00D72FAB"/>
    <w:rsid w:val="00D91AE5"/>
    <w:rsid w:val="00D93522"/>
    <w:rsid w:val="00DD09D7"/>
    <w:rsid w:val="00DD72AB"/>
    <w:rsid w:val="00DD7945"/>
    <w:rsid w:val="00DE703D"/>
    <w:rsid w:val="00DE71DE"/>
    <w:rsid w:val="00DF2969"/>
    <w:rsid w:val="00DF2F5E"/>
    <w:rsid w:val="00DF739F"/>
    <w:rsid w:val="00E21F4B"/>
    <w:rsid w:val="00E43B9D"/>
    <w:rsid w:val="00E46E2A"/>
    <w:rsid w:val="00E535AC"/>
    <w:rsid w:val="00E5445B"/>
    <w:rsid w:val="00E76F4E"/>
    <w:rsid w:val="00E840D0"/>
    <w:rsid w:val="00E930C5"/>
    <w:rsid w:val="00E95D0A"/>
    <w:rsid w:val="00EB216D"/>
    <w:rsid w:val="00ED6118"/>
    <w:rsid w:val="00EF42DA"/>
    <w:rsid w:val="00F04C9B"/>
    <w:rsid w:val="00F1051F"/>
    <w:rsid w:val="00F30036"/>
    <w:rsid w:val="00F4759E"/>
    <w:rsid w:val="00F6559D"/>
    <w:rsid w:val="00F6639B"/>
    <w:rsid w:val="00F70384"/>
    <w:rsid w:val="00F70410"/>
    <w:rsid w:val="00F82C2B"/>
    <w:rsid w:val="00F873F9"/>
    <w:rsid w:val="00F90AE0"/>
    <w:rsid w:val="00FA1B81"/>
    <w:rsid w:val="00FA36D1"/>
    <w:rsid w:val="00FB0D10"/>
    <w:rsid w:val="00FB3D8A"/>
    <w:rsid w:val="00FB57B1"/>
    <w:rsid w:val="00FD6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6"/>
    <o:shapelayout v:ext="edit">
      <o:idmap v:ext="edit" data="1"/>
    </o:shapelayout>
  </w:shapeDefaults>
  <w:decimalSymbol w:val="."/>
  <w:listSeparator w:val=";"/>
  <w15:docId w15:val="{E270529A-730E-4B6A-BE9A-0B8D3B44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55B25"/>
    <w:pPr>
      <w:tabs>
        <w:tab w:val="left" w:pos="284"/>
      </w:tabs>
      <w:bidi/>
      <w:spacing w:line="264" w:lineRule="auto"/>
      <w:ind w:firstLine="284"/>
      <w:jc w:val="lowKashida"/>
    </w:pPr>
    <w:rPr>
      <w:rFonts w:cs="B Nazanin"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3C75BF"/>
    <w:pPr>
      <w:tabs>
        <w:tab w:val="clear" w:pos="284"/>
        <w:tab w:val="center" w:pos="4153"/>
        <w:tab w:val="right" w:pos="8306"/>
      </w:tabs>
    </w:pPr>
  </w:style>
  <w:style w:type="paragraph" w:styleId="Footer">
    <w:name w:val="footer"/>
    <w:basedOn w:val="Normal"/>
    <w:rsid w:val="003C75BF"/>
    <w:pPr>
      <w:tabs>
        <w:tab w:val="clear" w:pos="284"/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651774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FB0D10"/>
    <w:pPr>
      <w:tabs>
        <w:tab w:val="clear" w:pos="284"/>
      </w:tabs>
      <w:spacing w:line="240" w:lineRule="auto"/>
      <w:ind w:firstLin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bidi="fa-IR"/>
    </w:rPr>
  </w:style>
  <w:style w:type="character" w:customStyle="1" w:styleId="TitleChar">
    <w:name w:val="Title Char"/>
    <w:basedOn w:val="DefaultParagraphFont"/>
    <w:link w:val="Title"/>
    <w:uiPriority w:val="10"/>
    <w:rsid w:val="00FB0D10"/>
    <w:rPr>
      <w:rFonts w:asciiTheme="majorHAnsi" w:eastAsiaTheme="majorEastAsia" w:hAnsiTheme="majorHAnsi" w:cstheme="majorBidi"/>
      <w:spacing w:val="-10"/>
      <w:kern w:val="28"/>
      <w:sz w:val="56"/>
      <w:szCs w:val="56"/>
      <w:lang w:bidi="fa-IR"/>
    </w:rPr>
  </w:style>
  <w:style w:type="paragraph" w:styleId="ListParagraph">
    <w:name w:val="List Paragraph"/>
    <w:basedOn w:val="Normal"/>
    <w:uiPriority w:val="34"/>
    <w:qFormat/>
    <w:rsid w:val="00FB0D10"/>
    <w:pPr>
      <w:tabs>
        <w:tab w:val="clear" w:pos="284"/>
      </w:tabs>
      <w:spacing w:after="200" w:line="276" w:lineRule="auto"/>
      <w:ind w:left="720" w:firstLine="0"/>
      <w:contextualSpacing/>
      <w:jc w:val="left"/>
    </w:pPr>
    <w:rPr>
      <w:rFonts w:asciiTheme="minorHAnsi" w:eastAsiaTheme="minorHAnsi" w:hAnsiTheme="minorHAnsi" w:cstheme="minorBidi"/>
      <w:sz w:val="22"/>
      <w:szCs w:val="22"/>
      <w:lang w:bidi="fa-I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954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9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5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0056468989\Desktop\&#1587;&#1585;&#1576;&#1585;&#1711;1%20A4%20&#1605;&#1580;&#1578;&#1605;&#1593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سربرگ1 A4 مجتمع</Template>
  <TotalTime>0</TotalTime>
  <Pages>1</Pages>
  <Words>137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sazman</Company>
  <LinksUpToDate>false</LinksUpToDate>
  <CharactersWithSpaces>918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Alireza Birjandi</dc:creator>
  <cp:lastModifiedBy>Zahra Sobhani</cp:lastModifiedBy>
  <cp:revision>1</cp:revision>
  <cp:lastPrinted>2015-02-21T07:58:00Z</cp:lastPrinted>
  <dcterms:created xsi:type="dcterms:W3CDTF">2019-04-13T10:19:00Z</dcterms:created>
  <dcterms:modified xsi:type="dcterms:W3CDTF">2019-04-13T10:19:00Z</dcterms:modified>
</cp:coreProperties>
</file>