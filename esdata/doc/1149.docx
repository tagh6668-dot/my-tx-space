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A33C74" w:rsidP="00A33C74" w:rsidRDefault="00A33C74">
      <w:pPr>
        <w:jc w:val="both"/>
        <w:rPr>
          <w:b/>
          <w:bCs/>
          <w:sz w:val="28"/>
          <w:rtl/>
          <w:lang w:bidi="fa-IR"/>
        </w:rPr>
      </w:pPr>
    </w:p>
    <w:p w:rsidR="00A33C74" w:rsidP="00A33C74" w:rsidRDefault="00A33C74">
      <w:pPr>
        <w:jc w:val="both"/>
        <w:rPr>
          <w:b/>
          <w:bCs/>
          <w:sz w:val="28"/>
          <w:rtl/>
          <w:lang w:bidi="fa-IR"/>
        </w:rPr>
      </w:pPr>
    </w:p>
    <w:p w:rsidR="00A33C74" w:rsidP="00A33C74" w:rsidRDefault="00A33C74">
      <w:pPr>
        <w:jc w:val="both"/>
        <w:rPr>
          <w:rFonts w:hint="cs"/>
          <w:b/>
          <w:bCs/>
          <w:sz w:val="28"/>
          <w:lang w:bidi="fa-IR"/>
        </w:rPr>
      </w:pPr>
    </w:p>
    <w:p w:rsidR="00A33C74" w:rsidP="00A33C74" w:rsidRDefault="00A33C74">
      <w:pPr>
        <w:jc w:val="both"/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سركار خانم دكتر سبحاني ، جناب آقاي جودكي ،جناب آقاي صدر هاشمي ، جناب آقاي عميد ، جناب آقای دکتر سادات کیایی ، جناب آقای سیفی، </w:t>
      </w:r>
    </w:p>
    <w:p w:rsidR="00A33C74" w:rsidP="00A33C74" w:rsidRDefault="00A33C74">
      <w:pPr>
        <w:jc w:val="both"/>
        <w:rPr>
          <w:rFonts w:hint="cs"/>
          <w:b/>
          <w:bCs/>
          <w:sz w:val="28"/>
          <w:rtl/>
        </w:rPr>
      </w:pPr>
    </w:p>
    <w:p w:rsidR="00A33C74" w:rsidP="00A33C74" w:rsidRDefault="00A33C74">
      <w:pPr>
        <w:jc w:val="both"/>
        <w:rPr>
          <w:rFonts w:hint="cs"/>
          <w:sz w:val="28"/>
          <w:rtl/>
        </w:rPr>
      </w:pPr>
    </w:p>
    <w:p w:rsidR="00A33C74" w:rsidP="00A33C74" w:rsidRDefault="00A33C74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A33C74" w:rsidP="00A33C74" w:rsidRDefault="00A33C74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پيوست دستور كار سومین جلسه كارگروه چاپ ونشرمركزمطالعات در سال 98 ارسال مي شود تا اعضاي كارگروه فرصت كافي جهت مطالعه و بررسي متن را در اختيار داشته باشند. زمان جلسه متعاقبا اعلام خواهد شد. </w:t>
      </w:r>
    </w:p>
    <w:p w:rsidR="00A33C74" w:rsidP="00A33C74" w:rsidRDefault="00A33C74">
      <w:pPr>
        <w:jc w:val="both"/>
        <w:rPr>
          <w:sz w:val="28"/>
        </w:rPr>
      </w:pPr>
      <w:r>
        <w:rPr>
          <w:rFonts w:hint="cs"/>
          <w:sz w:val="28"/>
          <w:rtl/>
        </w:rPr>
        <w:t>دستور اين جلسه به شرح زير مي باشد:</w:t>
      </w:r>
    </w:p>
    <w:p w:rsidR="00A33C74" w:rsidP="00A33C74" w:rsidRDefault="00A33C74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اصلاحات انجام شده در متن کتاب «از خراسان تا بلغارستان» و تصمیم گیری نهایی درباره آن</w:t>
      </w:r>
    </w:p>
    <w:p w:rsidR="00A33C74" w:rsidP="00A33C74" w:rsidRDefault="00A33C74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 xml:space="preserve">بررسی پیشنهاد سرکار خانم طاهره جهان پرور درباره چاپ وانتشار برگردان فارسی کتاب «خلق فضای گفت و گو» </w:t>
      </w:r>
    </w:p>
    <w:p w:rsidR="00A33C74" w:rsidP="00A33C74" w:rsidRDefault="00A33C74">
      <w:pPr>
        <w:jc w:val="both"/>
        <w:rPr>
          <w:sz w:val="28"/>
        </w:rPr>
      </w:pPr>
    </w:p>
    <w:p w:rsidR="00A33C74" w:rsidP="00A33C74" w:rsidRDefault="00A33C74">
      <w:pPr>
        <w:pStyle w:val="ListParagraph"/>
        <w:jc w:val="both"/>
        <w:rPr>
          <w:rFonts w:cs="B Nazanin"/>
          <w:sz w:val="28"/>
          <w:szCs w:val="28"/>
        </w:rPr>
      </w:pPr>
    </w:p>
    <w:p w:rsidR="00A33C74" w:rsidP="00A33C74" w:rsidRDefault="00A33C74">
      <w:pPr>
        <w:jc w:val="both"/>
        <w:rPr>
          <w:sz w:val="28"/>
        </w:rPr>
      </w:pPr>
    </w:p>
    <w:p w:rsidR="00A33C74" w:rsidP="00A33C74" w:rsidRDefault="00A33C74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A33C74" w:rsidP="00A33C74" w:rsidRDefault="00A33C74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A33C74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proofErr w:type="spellStart"/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Signure</w:t>
                            </w:r>
                            <w:proofErr w:type="spellEnd"/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A33C74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A33C74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proofErr w:type="spellStart"/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Signure</w:t>
                      </w:r>
                      <w:proofErr w:type="spellEnd"/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A33C74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F12F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27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3C5" w:rsidRDefault="00F543C5">
      <w:r>
        <w:separator/>
      </w:r>
    </w:p>
  </w:endnote>
  <w:endnote w:type="continuationSeparator" w:id="0">
    <w:p w:rsidR="00F543C5" w:rsidRDefault="00F54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3C5" w:rsidRDefault="00F543C5">
      <w:r>
        <w:separator/>
      </w:r>
    </w:p>
  </w:footnote>
  <w:footnote w:type="continuationSeparator" w:id="0">
    <w:p w:rsidR="00F543C5" w:rsidRDefault="00F543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F543C5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E66E6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48803D8E" wp14:anchorId="28E085F8">
              <wp:simplePos x="0" y="0"/>
              <wp:positionH relativeFrom="margin">
                <wp:posOffset>-824230</wp:posOffset>
              </wp:positionH>
              <wp:positionV relativeFrom="margin">
                <wp:posOffset>-648335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_شماره_</w:t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_تاریخ_</w:t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_پیوست_ </w:t>
                          </w:r>
                        </w:p>
                        <w:p w:rsidRPr="00D71166" w:rsidR="00D71166" w:rsidP="001D2445" w:rsidRDefault="00D71166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8E085F8">
              <v:stroke joinstyle="miter"/>
              <v:path gradientshapeok="t" o:connecttype="rect"/>
            </v:shapetype>
            <v:shape id="Text Box 12" style="position:absolute;left:0;text-align:left;margin-left:-64.9pt;margin-top:-51.0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Oec9T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_شماره_</w:t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_تاریخ_</w:t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_پیوست_ </w:t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4421AE"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0EB2B15" wp14:anchorId="49AD1AD5">
          <wp:simplePos x="0" y="0"/>
          <wp:positionH relativeFrom="page">
            <wp:posOffset>-81915</wp:posOffset>
          </wp:positionH>
          <wp:positionV relativeFrom="page">
            <wp:posOffset>247650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F543C5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50EE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421AE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D430D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C1529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3EFD"/>
    <w:rsid w:val="008E7EF0"/>
    <w:rsid w:val="008F2E7D"/>
    <w:rsid w:val="008F32A9"/>
    <w:rsid w:val="00905328"/>
    <w:rsid w:val="00906F32"/>
    <w:rsid w:val="00912E04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3C7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25DAE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66E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11C3C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12F7B"/>
    <w:rsid w:val="00F30036"/>
    <w:rsid w:val="00F4759E"/>
    <w:rsid w:val="00F543C5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E30E4E99-E851-4956-BDB1-9574ED70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3C74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2019-07-10T04:43:00Z</dcterms:created>
  <dcterms:modified xsi:type="dcterms:W3CDTF">2019-07-10T04:43:00Z</dcterms:modified>
</cp:coreProperties>
</file>