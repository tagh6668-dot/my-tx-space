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4DB3" w:rsidRDefault="002E608A" w:rsidP="00D44DB3">
      <w:pPr>
        <w:spacing w:after="0"/>
        <w:jc w:val="both"/>
      </w:pPr>
      <w:r>
        <w:t>Kulturni centar I.R. Iran u BiH</w:t>
      </w:r>
    </w:p>
    <w:p w:rsidR="002E608A" w:rsidRDefault="002E608A" w:rsidP="00D44DB3">
      <w:pPr>
        <w:spacing w:after="0"/>
        <w:jc w:val="both"/>
      </w:pPr>
      <w:r>
        <w:t>71000 Sarajevo</w:t>
      </w:r>
    </w:p>
    <w:p w:rsidR="002E608A" w:rsidRPr="002E2F8B" w:rsidRDefault="002E608A" w:rsidP="00D44DB3">
      <w:pPr>
        <w:spacing w:after="0"/>
        <w:jc w:val="both"/>
      </w:pPr>
      <w:r>
        <w:t>Bosna i Hercegovina</w:t>
      </w:r>
    </w:p>
    <w:p w:rsidR="00976D44" w:rsidRDefault="00976D44" w:rsidP="00D44DB3">
      <w:pPr>
        <w:spacing w:after="0"/>
        <w:jc w:val="both"/>
        <w:rPr>
          <w:bCs/>
        </w:rPr>
      </w:pPr>
    </w:p>
    <w:p w:rsidR="00D01347" w:rsidRDefault="00D01347" w:rsidP="00D44DB3">
      <w:pPr>
        <w:spacing w:after="0"/>
        <w:jc w:val="both"/>
        <w:rPr>
          <w:bCs/>
        </w:rPr>
      </w:pPr>
    </w:p>
    <w:p w:rsidR="00D01347" w:rsidRDefault="00D01347" w:rsidP="00D44DB3">
      <w:pPr>
        <w:spacing w:after="0"/>
        <w:jc w:val="both"/>
        <w:rPr>
          <w:bCs/>
        </w:rPr>
      </w:pPr>
    </w:p>
    <w:p w:rsidR="00D01347" w:rsidRDefault="00D01347" w:rsidP="00D44DB3">
      <w:pPr>
        <w:spacing w:after="0"/>
        <w:jc w:val="both"/>
        <w:rPr>
          <w:bCs/>
        </w:rPr>
      </w:pPr>
    </w:p>
    <w:p w:rsidR="002A7E5A" w:rsidRPr="002918D1" w:rsidRDefault="002A7E5A" w:rsidP="00D44DB3">
      <w:pPr>
        <w:spacing w:after="0"/>
        <w:jc w:val="both"/>
        <w:rPr>
          <w:bCs/>
        </w:rPr>
      </w:pPr>
      <w:r w:rsidRPr="002918D1">
        <w:rPr>
          <w:bCs/>
        </w:rPr>
        <w:t>Poštovan</w:t>
      </w:r>
      <w:r w:rsidR="002918D1" w:rsidRPr="002918D1">
        <w:rPr>
          <w:bCs/>
        </w:rPr>
        <w:t>i</w:t>
      </w:r>
      <w:r w:rsidRPr="002918D1">
        <w:rPr>
          <w:bCs/>
        </w:rPr>
        <w:t>,</w:t>
      </w:r>
    </w:p>
    <w:p w:rsidR="002918D1" w:rsidRPr="002918D1" w:rsidRDefault="002918D1" w:rsidP="00D44DB3">
      <w:pPr>
        <w:spacing w:after="0"/>
        <w:jc w:val="both"/>
        <w:rPr>
          <w:bCs/>
        </w:rPr>
      </w:pPr>
    </w:p>
    <w:p w:rsidR="00465FE7" w:rsidRDefault="00465FE7" w:rsidP="00D44DB3">
      <w:pPr>
        <w:spacing w:after="0"/>
        <w:jc w:val="both"/>
        <w:rPr>
          <w:bCs/>
        </w:rPr>
      </w:pPr>
    </w:p>
    <w:p w:rsidR="00D01347" w:rsidRDefault="00D01347" w:rsidP="00D44DB3">
      <w:pPr>
        <w:spacing w:after="0"/>
        <w:jc w:val="both"/>
        <w:rPr>
          <w:bCs/>
        </w:rPr>
      </w:pPr>
    </w:p>
    <w:p w:rsidR="00D44DB3" w:rsidRDefault="00C163F6" w:rsidP="002E608A">
      <w:pPr>
        <w:spacing w:after="0"/>
        <w:jc w:val="both"/>
        <w:rPr>
          <w:bCs/>
        </w:rPr>
      </w:pPr>
      <w:r>
        <w:rPr>
          <w:bCs/>
        </w:rPr>
        <w:t xml:space="preserve">Ja sam Haris Ahbabović, novinar Source.ba portala iz Sarajeva. </w:t>
      </w:r>
      <w:r w:rsidR="002E2F8B">
        <w:rPr>
          <w:bCs/>
        </w:rPr>
        <w:t xml:space="preserve">Naime, šaljem vam </w:t>
      </w:r>
      <w:r w:rsidR="002E608A">
        <w:rPr>
          <w:bCs/>
        </w:rPr>
        <w:t xml:space="preserve">ovaj dopis kako biste omogućili/dozvolili našeg fotografu, Emiru Preljeviću, da napravi jednu foto galeriju u vašem izložbenom prostoru koji se nalazi u Ulici Ferhadija. </w:t>
      </w:r>
    </w:p>
    <w:p w:rsidR="006B0D05" w:rsidRDefault="006B0D05" w:rsidP="002E608A">
      <w:pPr>
        <w:spacing w:after="0"/>
        <w:jc w:val="both"/>
        <w:rPr>
          <w:bCs/>
        </w:rPr>
      </w:pPr>
    </w:p>
    <w:p w:rsidR="006B0D05" w:rsidRDefault="006B0D05" w:rsidP="002E608A">
      <w:pPr>
        <w:spacing w:after="0"/>
        <w:jc w:val="both"/>
        <w:rPr>
          <w:bCs/>
        </w:rPr>
      </w:pPr>
    </w:p>
    <w:p w:rsidR="006B0D05" w:rsidRDefault="006B0D05" w:rsidP="002E608A">
      <w:pPr>
        <w:spacing w:after="0"/>
        <w:jc w:val="both"/>
        <w:rPr>
          <w:bCs/>
        </w:rPr>
      </w:pPr>
      <w:r>
        <w:rPr>
          <w:bCs/>
        </w:rPr>
        <w:t>Naziv cjelokupne foto priče je „Perzija kroz Sarajevo“, pa bismo voljeli da napravimo nekoliko fotografija u vašem izložbenom prostoru. Također bismo voljeli s nekim iz vašeg centra porazgovarati na temu aktivnosti i rada centra, kako bismo kompletirali našu priču. Unaprijed sam vam zahvalan. Očekujem vaš skori odgovor.</w:t>
      </w:r>
    </w:p>
    <w:p w:rsidR="00CE0709" w:rsidRDefault="00CE0709" w:rsidP="00D44DB3">
      <w:pPr>
        <w:spacing w:after="0"/>
        <w:jc w:val="both"/>
        <w:rPr>
          <w:bCs/>
        </w:rPr>
      </w:pPr>
    </w:p>
    <w:p w:rsidR="00CE0709" w:rsidRDefault="00CE0709" w:rsidP="00D44DB3">
      <w:pPr>
        <w:spacing w:after="0"/>
        <w:jc w:val="both"/>
        <w:rPr>
          <w:bCs/>
        </w:rPr>
      </w:pPr>
    </w:p>
    <w:p w:rsidR="00CE0709" w:rsidRDefault="00CE0709" w:rsidP="00D44DB3">
      <w:pPr>
        <w:spacing w:after="0"/>
        <w:jc w:val="both"/>
        <w:rPr>
          <w:bCs/>
        </w:rPr>
      </w:pPr>
    </w:p>
    <w:p w:rsidR="00D44DB3" w:rsidRDefault="00D44DB3" w:rsidP="00D44DB3">
      <w:pPr>
        <w:spacing w:after="0"/>
        <w:jc w:val="both"/>
        <w:rPr>
          <w:bCs/>
        </w:rPr>
      </w:pPr>
    </w:p>
    <w:p w:rsidR="002E2F8B" w:rsidRDefault="00D44DB3" w:rsidP="00D44DB3">
      <w:pPr>
        <w:spacing w:after="0"/>
        <w:jc w:val="both"/>
        <w:rPr>
          <w:bCs/>
        </w:rPr>
      </w:pPr>
      <w:r>
        <w:rPr>
          <w:bCs/>
        </w:rPr>
        <w:t>Haris Ahbabović</w:t>
      </w:r>
    </w:p>
    <w:p w:rsidR="00D44DB3" w:rsidRDefault="00D44DB3" w:rsidP="00D44DB3">
      <w:pPr>
        <w:spacing w:after="0"/>
        <w:jc w:val="both"/>
        <w:rPr>
          <w:bCs/>
        </w:rPr>
      </w:pPr>
      <w:r>
        <w:rPr>
          <w:bCs/>
        </w:rPr>
        <w:t>Redakcija Source.ba, Sarajevo</w:t>
      </w:r>
    </w:p>
    <w:p w:rsidR="00D44DB3" w:rsidRDefault="00D44DB3" w:rsidP="00D44DB3">
      <w:pPr>
        <w:spacing w:after="0"/>
        <w:jc w:val="both"/>
        <w:rPr>
          <w:bCs/>
        </w:rPr>
      </w:pPr>
      <w:r>
        <w:rPr>
          <w:bCs/>
        </w:rPr>
        <w:t>+38761877211</w:t>
      </w:r>
    </w:p>
    <w:p w:rsidR="00C163F6" w:rsidRDefault="00D44DB3" w:rsidP="00D44DB3">
      <w:pPr>
        <w:spacing w:after="0"/>
        <w:jc w:val="both"/>
        <w:rPr>
          <w:bCs/>
        </w:rPr>
      </w:pPr>
      <w:r>
        <w:rPr>
          <w:bCs/>
        </w:rPr>
        <w:t>+38733921152</w:t>
      </w:r>
    </w:p>
    <w:p w:rsidR="006B0D05" w:rsidRDefault="006B0D05" w:rsidP="00D44DB3">
      <w:pPr>
        <w:spacing w:after="0"/>
        <w:jc w:val="both"/>
        <w:rPr>
          <w:bCs/>
        </w:rPr>
      </w:pPr>
      <w:hyperlink r:id="rId8" w:history="1">
        <w:r w:rsidRPr="002B4AB5">
          <w:rPr>
            <w:rStyle w:val="Hyperlink"/>
            <w:bCs/>
          </w:rPr>
          <w:t>redakcija@source.ba</w:t>
        </w:r>
      </w:hyperlink>
    </w:p>
    <w:p w:rsidR="006B0D05" w:rsidRDefault="006B0D05" w:rsidP="00D44DB3">
      <w:pPr>
        <w:spacing w:after="0"/>
        <w:jc w:val="both"/>
        <w:rPr>
          <w:bCs/>
        </w:rPr>
      </w:pPr>
      <w:r>
        <w:rPr>
          <w:bCs/>
        </w:rPr>
        <w:t>www.source.ba</w:t>
      </w:r>
      <w:bookmarkStart w:id="0" w:name="_GoBack"/>
      <w:bookmarkEnd w:id="0"/>
    </w:p>
    <w:p w:rsidR="006B0D05" w:rsidRDefault="006B0D05" w:rsidP="00D44DB3">
      <w:pPr>
        <w:spacing w:after="0"/>
        <w:jc w:val="both"/>
        <w:rPr>
          <w:szCs w:val="24"/>
        </w:rPr>
      </w:pPr>
    </w:p>
    <w:p w:rsidR="002F29C8" w:rsidRPr="00792FA9" w:rsidRDefault="002F29C8" w:rsidP="00D44DB3">
      <w:pPr>
        <w:spacing w:after="0"/>
        <w:jc w:val="both"/>
        <w:rPr>
          <w:szCs w:val="24"/>
        </w:rPr>
      </w:pPr>
    </w:p>
    <w:sectPr w:rsidR="002F29C8" w:rsidRPr="00792FA9" w:rsidSect="00BA703C">
      <w:headerReference w:type="default" r:id="rId9"/>
      <w:footerReference w:type="default" r:id="rId10"/>
      <w:type w:val="continuous"/>
      <w:pgSz w:w="11906" w:h="16838" w:code="9"/>
      <w:pgMar w:top="1440" w:right="1080" w:bottom="1440" w:left="1080" w:header="1008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5337" w:rsidRDefault="00775337" w:rsidP="0092073A">
      <w:pPr>
        <w:spacing w:after="0" w:line="240" w:lineRule="auto"/>
      </w:pPr>
      <w:r>
        <w:separator/>
      </w:r>
    </w:p>
  </w:endnote>
  <w:endnote w:type="continuationSeparator" w:id="0">
    <w:p w:rsidR="00775337" w:rsidRDefault="00775337" w:rsidP="009207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6B2D" w:rsidRDefault="005C4ABA" w:rsidP="005D6B2D">
    <w:pPr>
      <w:pStyle w:val="Footer"/>
      <w:spacing w:after="120"/>
    </w:pPr>
    <w:r>
      <w:rPr>
        <w:noProof/>
        <w:lang w:val="en-US"/>
      </w:rPr>
      <w:drawing>
        <wp:inline distT="0" distB="0" distL="0" distR="0">
          <wp:extent cx="2445385" cy="133350"/>
          <wp:effectExtent l="19050" t="0" r="0" b="0"/>
          <wp:docPr id="2" name="Picture 6" descr="02 foote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02 footer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45385" cy="133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5D6B2D" w:rsidRPr="005D6B2D" w:rsidRDefault="005D6B2D" w:rsidP="005D6B2D">
    <w:pPr>
      <w:pStyle w:val="Header"/>
      <w:spacing w:before="120"/>
      <w:ind w:left="43"/>
      <w:rPr>
        <w:rFonts w:ascii="Trebuchet MS" w:hAnsi="Trebuchet MS"/>
        <w:sz w:val="20"/>
        <w:szCs w:val="20"/>
      </w:rPr>
    </w:pPr>
    <w:r w:rsidRPr="005D6B2D">
      <w:rPr>
        <w:rFonts w:ascii="Trebuchet MS" w:hAnsi="Trebuchet MS"/>
        <w:sz w:val="20"/>
        <w:szCs w:val="20"/>
      </w:rPr>
      <w:t xml:space="preserve">PDV: </w:t>
    </w:r>
    <w:r w:rsidRPr="005D6B2D">
      <w:rPr>
        <w:rFonts w:ascii="Trebuchet MS" w:hAnsi="Trebuchet MS"/>
        <w:b/>
        <w:sz w:val="20"/>
        <w:szCs w:val="20"/>
      </w:rPr>
      <w:t>201175910000</w:t>
    </w:r>
  </w:p>
  <w:p w:rsidR="005D6B2D" w:rsidRPr="005D6B2D" w:rsidRDefault="005D6B2D" w:rsidP="005D6B2D">
    <w:pPr>
      <w:pStyle w:val="Header"/>
      <w:ind w:left="43"/>
      <w:rPr>
        <w:rFonts w:ascii="Trebuchet MS" w:hAnsi="Trebuchet MS"/>
        <w:b/>
        <w:sz w:val="20"/>
        <w:szCs w:val="20"/>
      </w:rPr>
    </w:pPr>
    <w:r w:rsidRPr="005D6B2D">
      <w:rPr>
        <w:rFonts w:ascii="Trebuchet MS" w:hAnsi="Trebuchet MS"/>
        <w:sz w:val="20"/>
        <w:szCs w:val="20"/>
      </w:rPr>
      <w:t xml:space="preserve">ID:  </w:t>
    </w:r>
    <w:r w:rsidRPr="005D6B2D">
      <w:rPr>
        <w:rFonts w:ascii="Trebuchet MS" w:hAnsi="Trebuchet MS"/>
        <w:b/>
        <w:sz w:val="20"/>
        <w:szCs w:val="20"/>
      </w:rPr>
      <w:t>4201175910000</w:t>
    </w:r>
  </w:p>
  <w:p w:rsidR="005D6B2D" w:rsidRPr="005D6B2D" w:rsidRDefault="00B77CD5" w:rsidP="005D6B2D">
    <w:pPr>
      <w:pStyle w:val="Header"/>
      <w:ind w:left="43"/>
      <w:rPr>
        <w:rFonts w:ascii="Trebuchet MS" w:hAnsi="Trebuchet MS"/>
        <w:sz w:val="20"/>
        <w:szCs w:val="20"/>
      </w:rPr>
    </w:pPr>
    <w:r>
      <w:rPr>
        <w:rFonts w:ascii="Trebuchet MS" w:hAnsi="Trebuchet MS"/>
        <w:sz w:val="20"/>
        <w:szCs w:val="20"/>
      </w:rPr>
      <w:t xml:space="preserve">Transakcijski račun Raiffeisen </w:t>
    </w:r>
    <w:r w:rsidR="005D6B2D" w:rsidRPr="005D6B2D">
      <w:rPr>
        <w:rFonts w:ascii="Trebuchet MS" w:hAnsi="Trebuchet MS"/>
        <w:sz w:val="20"/>
        <w:szCs w:val="20"/>
      </w:rPr>
      <w:t>Bank:</w:t>
    </w:r>
  </w:p>
  <w:p w:rsidR="005D6B2D" w:rsidRPr="005D6B2D" w:rsidRDefault="005D6B2D" w:rsidP="005D6B2D">
    <w:pPr>
      <w:pStyle w:val="Header"/>
      <w:ind w:left="43"/>
      <w:rPr>
        <w:b/>
        <w:sz w:val="20"/>
        <w:szCs w:val="20"/>
      </w:rPr>
    </w:pPr>
    <w:r w:rsidRPr="005D6B2D">
      <w:rPr>
        <w:rFonts w:ascii="Trebuchet MS" w:hAnsi="Trebuchet MS"/>
        <w:b/>
        <w:sz w:val="20"/>
        <w:szCs w:val="20"/>
      </w:rPr>
      <w:t>1610000058780071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5337" w:rsidRDefault="00775337" w:rsidP="0092073A">
      <w:pPr>
        <w:spacing w:after="0" w:line="240" w:lineRule="auto"/>
      </w:pPr>
      <w:r>
        <w:separator/>
      </w:r>
    </w:p>
  </w:footnote>
  <w:footnote w:type="continuationSeparator" w:id="0">
    <w:p w:rsidR="00775337" w:rsidRDefault="00775337" w:rsidP="009207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6013" w:rsidRPr="005D6B2D" w:rsidRDefault="00056013" w:rsidP="008B7A43">
    <w:pPr>
      <w:pStyle w:val="Header"/>
      <w:ind w:left="43"/>
      <w:rPr>
        <w:rFonts w:ascii="Trebuchet MS" w:hAnsi="Trebuchet MS"/>
        <w:sz w:val="20"/>
        <w:szCs w:val="20"/>
      </w:rPr>
    </w:pPr>
    <w:r w:rsidRPr="005D6B2D">
      <w:rPr>
        <w:rFonts w:ascii="Trebuchet MS" w:hAnsi="Trebuchet MS"/>
        <w:sz w:val="20"/>
        <w:szCs w:val="20"/>
      </w:rPr>
      <w:t>Dr. Silve Rizvanbegović do br.32</w:t>
    </w:r>
  </w:p>
  <w:p w:rsidR="00056013" w:rsidRPr="005D6B2D" w:rsidRDefault="00056013" w:rsidP="008B7A43">
    <w:pPr>
      <w:pStyle w:val="Header"/>
      <w:ind w:left="43"/>
      <w:rPr>
        <w:rFonts w:ascii="Trebuchet MS" w:hAnsi="Trebuchet MS"/>
        <w:sz w:val="20"/>
        <w:szCs w:val="20"/>
      </w:rPr>
    </w:pPr>
    <w:r w:rsidRPr="005D6B2D">
      <w:rPr>
        <w:rFonts w:ascii="Trebuchet MS" w:hAnsi="Trebuchet MS"/>
        <w:sz w:val="20"/>
        <w:szCs w:val="20"/>
      </w:rPr>
      <w:t>objekat B2, ulaz B, 71000 Sarajevo</w:t>
    </w:r>
  </w:p>
  <w:p w:rsidR="00056013" w:rsidRPr="005D6B2D" w:rsidRDefault="00056013" w:rsidP="008B7A43">
    <w:pPr>
      <w:pStyle w:val="Header"/>
      <w:ind w:left="43"/>
      <w:rPr>
        <w:rFonts w:ascii="Trebuchet MS" w:hAnsi="Trebuchet MS"/>
        <w:sz w:val="20"/>
        <w:szCs w:val="20"/>
      </w:rPr>
    </w:pPr>
    <w:r w:rsidRPr="005D6B2D">
      <w:rPr>
        <w:rFonts w:ascii="Trebuchet MS" w:hAnsi="Trebuchet MS"/>
        <w:sz w:val="20"/>
        <w:szCs w:val="20"/>
      </w:rPr>
      <w:t>tel: +38733 809060</w:t>
    </w:r>
  </w:p>
  <w:p w:rsidR="00056013" w:rsidRPr="005D6B2D" w:rsidRDefault="00056013" w:rsidP="008B7A43">
    <w:pPr>
      <w:pStyle w:val="Header"/>
      <w:ind w:left="43"/>
      <w:rPr>
        <w:rFonts w:ascii="Trebuchet MS" w:hAnsi="Trebuchet MS"/>
        <w:sz w:val="20"/>
        <w:szCs w:val="20"/>
      </w:rPr>
    </w:pPr>
    <w:r w:rsidRPr="005D6B2D">
      <w:rPr>
        <w:rFonts w:ascii="Trebuchet MS" w:hAnsi="Trebuchet MS"/>
        <w:sz w:val="20"/>
        <w:szCs w:val="20"/>
      </w:rPr>
      <w:t>fax: +38733 922400</w:t>
    </w:r>
  </w:p>
  <w:p w:rsidR="00C978B7" w:rsidRPr="005D6B2D" w:rsidRDefault="00056013" w:rsidP="008B7A43">
    <w:pPr>
      <w:pStyle w:val="Header"/>
      <w:ind w:left="43"/>
      <w:rPr>
        <w:rFonts w:ascii="Trebuchet MS" w:hAnsi="Trebuchet MS"/>
        <w:sz w:val="20"/>
        <w:szCs w:val="20"/>
      </w:rPr>
    </w:pPr>
    <w:r w:rsidRPr="005D6B2D">
      <w:rPr>
        <w:rFonts w:ascii="Trebuchet MS" w:hAnsi="Trebuchet MS"/>
        <w:sz w:val="20"/>
        <w:szCs w:val="20"/>
      </w:rPr>
      <w:t>source.production@gmail.com</w:t>
    </w:r>
  </w:p>
  <w:p w:rsidR="0048565F" w:rsidRDefault="005C4ABA" w:rsidP="0048565F">
    <w:pPr>
      <w:spacing w:after="0" w:line="480" w:lineRule="auto"/>
      <w:ind w:left="43"/>
      <w:rPr>
        <w:rFonts w:ascii="Trebuchet MS" w:eastAsia="Times New Roman" w:hAnsi="Trebuchet MS" w:cs="Tahoma"/>
        <w:sz w:val="20"/>
        <w:szCs w:val="20"/>
        <w:lang w:val="fr-FR"/>
      </w:rPr>
    </w:pPr>
    <w:r>
      <w:rPr>
        <w:noProof/>
        <w:lang w:val="en-US"/>
      </w:rPr>
      <w:drawing>
        <wp:inline distT="0" distB="0" distL="0" distR="0">
          <wp:extent cx="1972945" cy="246380"/>
          <wp:effectExtent l="19050" t="0" r="8255" b="0"/>
          <wp:docPr id="1" name="Picture 1" descr="01 hede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01 heder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72945" cy="2463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48565F" w:rsidRPr="00BA703C" w:rsidRDefault="0048565F" w:rsidP="0048565F">
    <w:pPr>
      <w:spacing w:after="0" w:line="480" w:lineRule="auto"/>
      <w:ind w:left="43"/>
      <w:rPr>
        <w:rFonts w:ascii="Trebuchet MS" w:eastAsia="Times New Roman" w:hAnsi="Trebuchet MS" w:cs="Tahoma"/>
        <w:sz w:val="20"/>
        <w:szCs w:val="20"/>
        <w:lang w:val="fr-FR"/>
      </w:rPr>
    </w:pPr>
  </w:p>
  <w:p w:rsidR="001B47BE" w:rsidRDefault="001B47BE" w:rsidP="00056013">
    <w:pPr>
      <w:pStyle w:val="Header"/>
      <w:tabs>
        <w:tab w:val="clear" w:pos="9072"/>
        <w:tab w:val="left" w:pos="4536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E761A"/>
    <w:rsid w:val="0000649A"/>
    <w:rsid w:val="0003706D"/>
    <w:rsid w:val="00042586"/>
    <w:rsid w:val="00056013"/>
    <w:rsid w:val="000576B3"/>
    <w:rsid w:val="00063B16"/>
    <w:rsid w:val="00066970"/>
    <w:rsid w:val="00071965"/>
    <w:rsid w:val="000B3C81"/>
    <w:rsid w:val="000B5175"/>
    <w:rsid w:val="000C2CAC"/>
    <w:rsid w:val="000C7B22"/>
    <w:rsid w:val="000E2F00"/>
    <w:rsid w:val="00116BEB"/>
    <w:rsid w:val="001210E8"/>
    <w:rsid w:val="00121B8E"/>
    <w:rsid w:val="00143577"/>
    <w:rsid w:val="0015373E"/>
    <w:rsid w:val="00163BD0"/>
    <w:rsid w:val="00170D0B"/>
    <w:rsid w:val="0018422D"/>
    <w:rsid w:val="001A4BE2"/>
    <w:rsid w:val="001B2F43"/>
    <w:rsid w:val="001B3AB1"/>
    <w:rsid w:val="001B47BE"/>
    <w:rsid w:val="001B6184"/>
    <w:rsid w:val="001C5BF2"/>
    <w:rsid w:val="001E6043"/>
    <w:rsid w:val="001E70C5"/>
    <w:rsid w:val="002007D4"/>
    <w:rsid w:val="00214D68"/>
    <w:rsid w:val="0022216F"/>
    <w:rsid w:val="002343D0"/>
    <w:rsid w:val="00235672"/>
    <w:rsid w:val="00240E62"/>
    <w:rsid w:val="0024565F"/>
    <w:rsid w:val="00281003"/>
    <w:rsid w:val="002918D1"/>
    <w:rsid w:val="002A7DA3"/>
    <w:rsid w:val="002A7E5A"/>
    <w:rsid w:val="002B0BAC"/>
    <w:rsid w:val="002D0E7F"/>
    <w:rsid w:val="002E2F8B"/>
    <w:rsid w:val="002E608A"/>
    <w:rsid w:val="002E761A"/>
    <w:rsid w:val="002F29C8"/>
    <w:rsid w:val="00344587"/>
    <w:rsid w:val="00346C84"/>
    <w:rsid w:val="00354CA4"/>
    <w:rsid w:val="003640E0"/>
    <w:rsid w:val="00390E3F"/>
    <w:rsid w:val="003963BE"/>
    <w:rsid w:val="003A1A97"/>
    <w:rsid w:val="003A5ED7"/>
    <w:rsid w:val="003A7DA1"/>
    <w:rsid w:val="003B63E9"/>
    <w:rsid w:val="003D0A86"/>
    <w:rsid w:val="003E06D9"/>
    <w:rsid w:val="003E325A"/>
    <w:rsid w:val="003F3203"/>
    <w:rsid w:val="003F5470"/>
    <w:rsid w:val="003F603F"/>
    <w:rsid w:val="003F7D90"/>
    <w:rsid w:val="00401ABF"/>
    <w:rsid w:val="00405D63"/>
    <w:rsid w:val="004229C0"/>
    <w:rsid w:val="00427186"/>
    <w:rsid w:val="00435382"/>
    <w:rsid w:val="00440F08"/>
    <w:rsid w:val="00447774"/>
    <w:rsid w:val="00465FE7"/>
    <w:rsid w:val="00473085"/>
    <w:rsid w:val="00475D68"/>
    <w:rsid w:val="0048565F"/>
    <w:rsid w:val="00492854"/>
    <w:rsid w:val="004A12EE"/>
    <w:rsid w:val="004A6F5B"/>
    <w:rsid w:val="004B3D22"/>
    <w:rsid w:val="004F480A"/>
    <w:rsid w:val="00505AFE"/>
    <w:rsid w:val="00524A03"/>
    <w:rsid w:val="005270C0"/>
    <w:rsid w:val="005334B7"/>
    <w:rsid w:val="00544E2A"/>
    <w:rsid w:val="00547930"/>
    <w:rsid w:val="005557E8"/>
    <w:rsid w:val="00556ACC"/>
    <w:rsid w:val="00590A63"/>
    <w:rsid w:val="00593E9D"/>
    <w:rsid w:val="005C295F"/>
    <w:rsid w:val="005C2D8D"/>
    <w:rsid w:val="005C3D52"/>
    <w:rsid w:val="005C4ABA"/>
    <w:rsid w:val="005C63A8"/>
    <w:rsid w:val="005D057D"/>
    <w:rsid w:val="005D3DDF"/>
    <w:rsid w:val="005D6B2D"/>
    <w:rsid w:val="005F58C0"/>
    <w:rsid w:val="005F7C39"/>
    <w:rsid w:val="00607D62"/>
    <w:rsid w:val="00613DBD"/>
    <w:rsid w:val="00640D97"/>
    <w:rsid w:val="006501E8"/>
    <w:rsid w:val="00655FE9"/>
    <w:rsid w:val="00671939"/>
    <w:rsid w:val="006933C7"/>
    <w:rsid w:val="006B0D05"/>
    <w:rsid w:val="006B3FA1"/>
    <w:rsid w:val="006D4D12"/>
    <w:rsid w:val="006D724C"/>
    <w:rsid w:val="006F2687"/>
    <w:rsid w:val="006F41F4"/>
    <w:rsid w:val="007029D9"/>
    <w:rsid w:val="00724032"/>
    <w:rsid w:val="00724BA9"/>
    <w:rsid w:val="00725D7B"/>
    <w:rsid w:val="00751481"/>
    <w:rsid w:val="00753776"/>
    <w:rsid w:val="00755561"/>
    <w:rsid w:val="00757446"/>
    <w:rsid w:val="00762494"/>
    <w:rsid w:val="00775337"/>
    <w:rsid w:val="00792FA9"/>
    <w:rsid w:val="007972E5"/>
    <w:rsid w:val="007B286D"/>
    <w:rsid w:val="007B75CC"/>
    <w:rsid w:val="007E6C68"/>
    <w:rsid w:val="007F288E"/>
    <w:rsid w:val="00814833"/>
    <w:rsid w:val="00821044"/>
    <w:rsid w:val="00843E62"/>
    <w:rsid w:val="00870A88"/>
    <w:rsid w:val="00891100"/>
    <w:rsid w:val="008A64F8"/>
    <w:rsid w:val="008B0857"/>
    <w:rsid w:val="008B523A"/>
    <w:rsid w:val="008B5F83"/>
    <w:rsid w:val="008B7A43"/>
    <w:rsid w:val="008D1F08"/>
    <w:rsid w:val="008F4DFE"/>
    <w:rsid w:val="00910602"/>
    <w:rsid w:val="0092073A"/>
    <w:rsid w:val="009222A4"/>
    <w:rsid w:val="00976D44"/>
    <w:rsid w:val="0098346D"/>
    <w:rsid w:val="009A29B0"/>
    <w:rsid w:val="009B1CDB"/>
    <w:rsid w:val="009C6889"/>
    <w:rsid w:val="009C7FC4"/>
    <w:rsid w:val="009D670B"/>
    <w:rsid w:val="009E6924"/>
    <w:rsid w:val="009E701C"/>
    <w:rsid w:val="009F7E6C"/>
    <w:rsid w:val="00A11912"/>
    <w:rsid w:val="00A202A9"/>
    <w:rsid w:val="00A240CA"/>
    <w:rsid w:val="00A455A6"/>
    <w:rsid w:val="00A77241"/>
    <w:rsid w:val="00A808D4"/>
    <w:rsid w:val="00A87BE5"/>
    <w:rsid w:val="00A9409E"/>
    <w:rsid w:val="00AA0FEB"/>
    <w:rsid w:val="00AA7FC0"/>
    <w:rsid w:val="00AC39B4"/>
    <w:rsid w:val="00AD629C"/>
    <w:rsid w:val="00AE0AEB"/>
    <w:rsid w:val="00B00D65"/>
    <w:rsid w:val="00B01186"/>
    <w:rsid w:val="00B27BB6"/>
    <w:rsid w:val="00B33ECF"/>
    <w:rsid w:val="00B61248"/>
    <w:rsid w:val="00B62859"/>
    <w:rsid w:val="00B66318"/>
    <w:rsid w:val="00B72FE2"/>
    <w:rsid w:val="00B77CD5"/>
    <w:rsid w:val="00B86B22"/>
    <w:rsid w:val="00BA703C"/>
    <w:rsid w:val="00BA7AED"/>
    <w:rsid w:val="00BA7B44"/>
    <w:rsid w:val="00BB3B52"/>
    <w:rsid w:val="00BB59F9"/>
    <w:rsid w:val="00BD2076"/>
    <w:rsid w:val="00C163F6"/>
    <w:rsid w:val="00C2382F"/>
    <w:rsid w:val="00C464D4"/>
    <w:rsid w:val="00C47EAF"/>
    <w:rsid w:val="00C61D5E"/>
    <w:rsid w:val="00C67EBF"/>
    <w:rsid w:val="00C84A9C"/>
    <w:rsid w:val="00C94953"/>
    <w:rsid w:val="00C978B7"/>
    <w:rsid w:val="00CB3802"/>
    <w:rsid w:val="00CB571A"/>
    <w:rsid w:val="00CE0709"/>
    <w:rsid w:val="00CF7A21"/>
    <w:rsid w:val="00D01347"/>
    <w:rsid w:val="00D06C6B"/>
    <w:rsid w:val="00D06EF5"/>
    <w:rsid w:val="00D109A9"/>
    <w:rsid w:val="00D12D4A"/>
    <w:rsid w:val="00D138BB"/>
    <w:rsid w:val="00D33039"/>
    <w:rsid w:val="00D340F8"/>
    <w:rsid w:val="00D34100"/>
    <w:rsid w:val="00D3447F"/>
    <w:rsid w:val="00D44DB3"/>
    <w:rsid w:val="00D61EEE"/>
    <w:rsid w:val="00D80525"/>
    <w:rsid w:val="00DA46C2"/>
    <w:rsid w:val="00DB48E9"/>
    <w:rsid w:val="00DC4C93"/>
    <w:rsid w:val="00DD5DE8"/>
    <w:rsid w:val="00DD7FB1"/>
    <w:rsid w:val="00DE454B"/>
    <w:rsid w:val="00DF4F9E"/>
    <w:rsid w:val="00E02237"/>
    <w:rsid w:val="00E03553"/>
    <w:rsid w:val="00E06D1B"/>
    <w:rsid w:val="00E22F49"/>
    <w:rsid w:val="00E31000"/>
    <w:rsid w:val="00E46074"/>
    <w:rsid w:val="00E62088"/>
    <w:rsid w:val="00E6233E"/>
    <w:rsid w:val="00E67C9E"/>
    <w:rsid w:val="00E710BD"/>
    <w:rsid w:val="00E73AAC"/>
    <w:rsid w:val="00E743F1"/>
    <w:rsid w:val="00EA59D3"/>
    <w:rsid w:val="00EA62D4"/>
    <w:rsid w:val="00EB3CE2"/>
    <w:rsid w:val="00EB6F0F"/>
    <w:rsid w:val="00ED1207"/>
    <w:rsid w:val="00EE4734"/>
    <w:rsid w:val="00F05255"/>
    <w:rsid w:val="00F10DB4"/>
    <w:rsid w:val="00F114A7"/>
    <w:rsid w:val="00F3096F"/>
    <w:rsid w:val="00F72D5B"/>
    <w:rsid w:val="00F77CD1"/>
    <w:rsid w:val="00F874C6"/>
    <w:rsid w:val="00F91E50"/>
    <w:rsid w:val="00F92CDF"/>
    <w:rsid w:val="00FB74C3"/>
    <w:rsid w:val="00FC1A48"/>
    <w:rsid w:val="00FC2CF3"/>
    <w:rsid w:val="00FC32BD"/>
    <w:rsid w:val="00FE1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073A"/>
    <w:pPr>
      <w:spacing w:after="200" w:line="276" w:lineRule="auto"/>
    </w:pPr>
    <w:rPr>
      <w:rFonts w:ascii="Calibri" w:hAnsi="Calibri"/>
      <w:sz w:val="22"/>
      <w:szCs w:val="22"/>
      <w:lang w:val="bs-Latn-B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073A"/>
    <w:pPr>
      <w:tabs>
        <w:tab w:val="center" w:pos="4536"/>
        <w:tab w:val="right" w:pos="9072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92073A"/>
  </w:style>
  <w:style w:type="paragraph" w:styleId="Footer">
    <w:name w:val="footer"/>
    <w:basedOn w:val="Normal"/>
    <w:link w:val="FooterChar"/>
    <w:uiPriority w:val="99"/>
    <w:unhideWhenUsed/>
    <w:rsid w:val="0092073A"/>
    <w:pPr>
      <w:tabs>
        <w:tab w:val="center" w:pos="4536"/>
        <w:tab w:val="right" w:pos="9072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92073A"/>
  </w:style>
  <w:style w:type="paragraph" w:styleId="BalloonText">
    <w:name w:val="Balloon Text"/>
    <w:basedOn w:val="Normal"/>
    <w:link w:val="BalloonTextChar"/>
    <w:uiPriority w:val="99"/>
    <w:semiHidden/>
    <w:unhideWhenUsed/>
    <w:rsid w:val="009207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073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A703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C5BF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dakcija@source.ba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soCuro\Desktop\Molb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4A1D93-CFEE-49ED-A229-587773B18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Molba</Template>
  <TotalTime>187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BesoCuro</dc:creator>
  <cp:lastModifiedBy>novinar</cp:lastModifiedBy>
  <cp:revision>70</cp:revision>
  <cp:lastPrinted>2011-11-22T07:26:00Z</cp:lastPrinted>
  <dcterms:created xsi:type="dcterms:W3CDTF">2014-04-04T13:47:00Z</dcterms:created>
  <dcterms:modified xsi:type="dcterms:W3CDTF">2015-03-24T14:14:00Z</dcterms:modified>
</cp:coreProperties>
</file>