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01899"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871A67" w:rsidP="00871A67" w:rsidRDefault="00871A67">
      <w:pPr>
        <w:spacing w:line="240" w:lineRule="auto"/>
        <w:ind w:firstLine="0"/>
        <w:jc w:val="both"/>
        <w:rPr>
          <w:b/>
          <w:bCs/>
          <w:noProof/>
          <w:sz w:val="32"/>
          <w:szCs w:val="32"/>
          <w:rtl/>
        </w:rPr>
      </w:pPr>
    </w:p>
    <w:p w:rsidR="00871A67" w:rsidP="00A40009" w:rsidRDefault="00884CA2">
      <w:pPr>
        <w:spacing w:line="240" w:lineRule="auto"/>
        <w:ind w:firstLine="0"/>
        <w:jc w:val="both"/>
        <w:rPr>
          <w:b/>
          <w:bCs/>
          <w:noProof/>
          <w:sz w:val="32"/>
          <w:szCs w:val="32"/>
          <w:rtl/>
        </w:rPr>
      </w:pPr>
      <w:r>
        <w:rPr>
          <w:rFonts w:hint="cs"/>
          <w:b/>
          <w:bCs/>
          <w:noProof/>
          <w:sz w:val="32"/>
          <w:szCs w:val="32"/>
          <w:rtl/>
        </w:rPr>
        <w:t xml:space="preserve">جناب آقاي دکتر </w:t>
      </w:r>
      <w:r w:rsidR="00A40009">
        <w:rPr>
          <w:rFonts w:hint="cs"/>
          <w:b/>
          <w:bCs/>
          <w:noProof/>
          <w:sz w:val="32"/>
          <w:szCs w:val="32"/>
          <w:rtl/>
        </w:rPr>
        <w:t>اروین تانر تیزانی</w:t>
      </w:r>
    </w:p>
    <w:p w:rsidR="00871A67" w:rsidP="00A40009" w:rsidRDefault="00A40009">
      <w:pPr>
        <w:spacing w:line="240" w:lineRule="auto"/>
        <w:ind w:firstLine="0"/>
        <w:jc w:val="both"/>
        <w:rPr>
          <w:b/>
          <w:bCs/>
          <w:noProof/>
          <w:sz w:val="32"/>
          <w:szCs w:val="32"/>
          <w:rtl/>
        </w:rPr>
      </w:pPr>
      <w:r>
        <w:rPr>
          <w:rFonts w:hint="cs"/>
          <w:b/>
          <w:bCs/>
          <w:noProof/>
          <w:sz w:val="32"/>
          <w:szCs w:val="32"/>
          <w:rtl/>
        </w:rPr>
        <w:t>دبیرکل</w:t>
      </w:r>
      <w:r w:rsidR="00884CA2">
        <w:rPr>
          <w:rFonts w:hint="cs"/>
          <w:b/>
          <w:bCs/>
          <w:noProof/>
          <w:sz w:val="32"/>
          <w:szCs w:val="32"/>
          <w:rtl/>
        </w:rPr>
        <w:t xml:space="preserve"> </w:t>
      </w:r>
      <w:r w:rsidR="00871A67">
        <w:rPr>
          <w:rFonts w:hint="cs"/>
          <w:b/>
          <w:bCs/>
          <w:noProof/>
          <w:sz w:val="32"/>
          <w:szCs w:val="32"/>
          <w:rtl/>
        </w:rPr>
        <w:t xml:space="preserve">محترم </w:t>
      </w:r>
      <w:r>
        <w:rPr>
          <w:rFonts w:hint="cs"/>
          <w:b/>
          <w:bCs/>
          <w:noProof/>
          <w:sz w:val="32"/>
          <w:szCs w:val="32"/>
          <w:rtl/>
        </w:rPr>
        <w:t>کنفرانس اسقفان سوئیس</w:t>
      </w:r>
    </w:p>
    <w:p w:rsidR="00871A67" w:rsidP="00871A67" w:rsidRDefault="00871A67">
      <w:pPr>
        <w:spacing w:line="240" w:lineRule="auto"/>
        <w:ind w:firstLine="0"/>
        <w:jc w:val="both"/>
        <w:rPr>
          <w:rFonts w:ascii="Calibri" w:hAnsi="Calibri"/>
          <w:b/>
          <w:bCs/>
          <w:color w:val="000000" w:themeColor="text1"/>
          <w:sz w:val="32"/>
          <w:szCs w:val="32"/>
          <w:rtl/>
          <w:lang w:eastAsia="zh-CN" w:bidi="fa-IR"/>
        </w:rPr>
      </w:pPr>
    </w:p>
    <w:p w:rsidRPr="00E139B4" w:rsidR="00871A67" w:rsidP="00871A67" w:rsidRDefault="00871A67">
      <w:pPr>
        <w:spacing w:line="240" w:lineRule="auto"/>
        <w:ind w:firstLine="0"/>
        <w:jc w:val="both"/>
        <w:rPr>
          <w:rFonts w:ascii="Calibri" w:hAnsi="Calibri"/>
          <w:b/>
          <w:bCs/>
          <w:color w:val="000000" w:themeColor="text1"/>
          <w:sz w:val="32"/>
          <w:szCs w:val="32"/>
          <w:rtl/>
          <w:lang w:eastAsia="zh-CN" w:bidi="fa-IR"/>
        </w:rPr>
      </w:pPr>
      <w:r w:rsidRPr="00E139B4">
        <w:rPr>
          <w:rFonts w:hint="cs" w:ascii="Calibri" w:hAnsi="Calibri"/>
          <w:b/>
          <w:bCs/>
          <w:color w:val="000000" w:themeColor="text1"/>
          <w:sz w:val="32"/>
          <w:szCs w:val="32"/>
          <w:rtl/>
          <w:lang w:eastAsia="zh-CN" w:bidi="fa-IR"/>
        </w:rPr>
        <w:t>با سلام و احترام</w:t>
      </w:r>
    </w:p>
    <w:p w:rsidR="00B04371" w:rsidP="00B04371" w:rsidRDefault="00A40009">
      <w:pPr>
        <w:spacing w:line="240" w:lineRule="auto"/>
        <w:jc w:val="both"/>
        <w:rPr>
          <w:rFonts w:ascii="Tahoma" w:hAnsi="Tahoma"/>
          <w:color w:val="000000" w:themeColor="text1"/>
          <w:sz w:val="32"/>
          <w:szCs w:val="32"/>
          <w:rtl/>
          <w:lang w:eastAsia="zh-CN" w:bidi="fa-IR"/>
        </w:rPr>
      </w:pPr>
      <w:r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به استحضار می رسانم؛ ایمیل مورخ  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5 </w:t>
      </w:r>
      <w:r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>آگوست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جنابعالی را دریافت نمودم و</w:t>
      </w:r>
      <w:r w:rsidR="00E167DF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از پیام محبت آمیز شما تشکر می کنم.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</w:t>
      </w:r>
      <w:r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امیدوارم بتوانیم در اولین فرصت 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>دور ششم گفتگوی</w:t>
      </w:r>
      <w:r w:rsidR="00E167DF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مهم و ارزشمند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دینی</w:t>
      </w:r>
      <w:r w:rsidR="00E167DF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بین خودمان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</w:t>
      </w:r>
      <w:r w:rsidR="00E167DF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را 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>در فریبورگ</w:t>
      </w:r>
      <w:r w:rsidR="00E167DF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داشته</w:t>
      </w:r>
      <w:r w:rsidR="00B04371"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 xml:space="preserve"> باشیم و </w:t>
      </w:r>
      <w:r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>جنابعالی و دیگر دوستانمان را در کشور سوئیس ملاقات نماییم.</w:t>
      </w:r>
    </w:p>
    <w:p w:rsidR="00B04371" w:rsidP="00B04371" w:rsidRDefault="00B04371">
      <w:pPr>
        <w:spacing w:line="240" w:lineRule="auto"/>
        <w:jc w:val="both"/>
        <w:rPr>
          <w:rFonts w:ascii="Tahoma" w:hAnsi="Tahoma"/>
          <w:color w:val="000000" w:themeColor="text1"/>
          <w:sz w:val="32"/>
          <w:szCs w:val="32"/>
          <w:rtl/>
          <w:lang w:eastAsia="zh-CN" w:bidi="fa-IR"/>
        </w:rPr>
      </w:pPr>
      <w:r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>لذا منتظر دریافت تاریخ جدید پیشنهادی از سوی شما خواهم ماند.</w:t>
      </w:r>
    </w:p>
    <w:p w:rsidR="00B04371" w:rsidP="00B04371" w:rsidRDefault="00B04371">
      <w:pPr>
        <w:spacing w:line="240" w:lineRule="auto"/>
        <w:jc w:val="both"/>
        <w:rPr>
          <w:rFonts w:ascii="Tahoma" w:hAnsi="Tahoma"/>
          <w:color w:val="000000" w:themeColor="text1"/>
          <w:sz w:val="32"/>
          <w:szCs w:val="32"/>
          <w:rtl/>
          <w:lang w:eastAsia="zh-CN" w:bidi="fa-IR"/>
        </w:rPr>
      </w:pPr>
      <w:r>
        <w:rPr>
          <w:rFonts w:hint="cs" w:ascii="Tahoma" w:hAnsi="Tahoma"/>
          <w:color w:val="000000" w:themeColor="text1"/>
          <w:sz w:val="32"/>
          <w:szCs w:val="32"/>
          <w:rtl/>
          <w:lang w:eastAsia="zh-CN" w:bidi="fa-IR"/>
        </w:rPr>
        <w:t>سلام گرم اینجانب را به عالیجناب آلن دی رائمی؛ ریاست محترم کنفرانس اسقفان سوئیس و دیگر اعضای محترم در کنفرانس اسقفان برسانید.</w:t>
      </w:r>
    </w:p>
    <w:p w:rsidRPr="00E139B4" w:rsidR="00871A67" w:rsidP="00871A67" w:rsidRDefault="00871A67">
      <w:pPr>
        <w:spacing w:line="240" w:lineRule="auto"/>
        <w:ind w:firstLine="0"/>
        <w:jc w:val="both"/>
        <w:rPr>
          <w:color w:val="000000" w:themeColor="text1"/>
          <w:sz w:val="32"/>
          <w:szCs w:val="32"/>
          <w:lang w:bidi="fa-IR"/>
        </w:rPr>
      </w:pPr>
    </w:p>
    <w:p w:rsidRPr="00E139B4" w:rsidR="00871A67" w:rsidP="00871A67" w:rsidRDefault="00871A67">
      <w:pPr>
        <w:spacing w:line="240" w:lineRule="auto"/>
        <w:ind w:firstLine="0"/>
        <w:jc w:val="both"/>
        <w:rPr>
          <w:color w:val="000000" w:themeColor="text1"/>
          <w:sz w:val="32"/>
          <w:szCs w:val="32"/>
          <w:rtl/>
          <w:lang w:bidi="fa-IR"/>
        </w:rPr>
      </w:pPr>
    </w:p>
    <w:p w:rsidRPr="00E139B4" w:rsidR="00871A67" w:rsidP="00871A67" w:rsidRDefault="00871A67">
      <w:pPr>
        <w:pStyle w:val="ListParagraph"/>
        <w:spacing w:line="240" w:lineRule="auto"/>
        <w:ind w:firstLine="0"/>
        <w:jc w:val="both"/>
        <w:rPr>
          <w:rFonts w:ascii="Tahoma" w:hAnsi="Tahoma"/>
          <w:color w:val="000000" w:themeColor="text1"/>
          <w:sz w:val="32"/>
          <w:szCs w:val="32"/>
          <w:lang w:bidi="fa-IR"/>
        </w:rPr>
      </w:pPr>
    </w:p>
    <w:p w:rsidRPr="00E139B4" w:rsidR="00871A67" w:rsidP="00871A67" w:rsidRDefault="00B04371">
      <w:pPr>
        <w:spacing w:line="240" w:lineRule="auto"/>
        <w:ind w:left="2880"/>
        <w:jc w:val="center"/>
        <w:rPr>
          <w:rFonts w:ascii="Tahoma" w:hAnsi="Tahoma"/>
          <w:b/>
          <w:bCs/>
          <w:color w:val="000000" w:themeColor="text1"/>
          <w:sz w:val="32"/>
          <w:szCs w:val="32"/>
          <w:rtl/>
        </w:rPr>
      </w:pPr>
      <w:r>
        <w:rPr>
          <w:rFonts w:hint="cs" w:ascii="Tahoma" w:hAnsi="Tahoma"/>
          <w:b/>
          <w:bCs/>
          <w:color w:val="000000" w:themeColor="text1"/>
          <w:sz w:val="32"/>
          <w:szCs w:val="32"/>
          <w:rtl/>
          <w:lang w:bidi="fa-IR"/>
        </w:rPr>
        <w:t xml:space="preserve">د. </w:t>
      </w:r>
      <w:r w:rsidRPr="00E139B4" w:rsidR="00871A67">
        <w:rPr>
          <w:rFonts w:hint="cs" w:ascii="Tahoma" w:hAnsi="Tahoma"/>
          <w:b/>
          <w:bCs/>
          <w:color w:val="000000" w:themeColor="text1"/>
          <w:sz w:val="32"/>
          <w:szCs w:val="32"/>
          <w:rtl/>
          <w:lang w:bidi="fa-IR"/>
        </w:rPr>
        <w:t>محمد مهدی تسخیری</w:t>
      </w:r>
    </w:p>
    <w:p w:rsidRPr="00E139B4" w:rsidR="00871A67" w:rsidP="00871A67" w:rsidRDefault="00871A67">
      <w:pPr>
        <w:spacing w:line="240" w:lineRule="auto"/>
        <w:ind w:left="2880"/>
        <w:jc w:val="center"/>
        <w:rPr>
          <w:rFonts w:ascii="Tahoma" w:hAnsi="Tahoma"/>
          <w:b/>
          <w:bCs/>
          <w:color w:val="000000" w:themeColor="text1"/>
          <w:sz w:val="32"/>
          <w:szCs w:val="32"/>
          <w:rtl/>
          <w:lang w:bidi="fa-IR"/>
        </w:rPr>
      </w:pPr>
      <w:r w:rsidRPr="00E139B4">
        <w:rPr>
          <w:rFonts w:hint="cs" w:ascii="Tahoma" w:hAnsi="Tahoma"/>
          <w:b/>
          <w:bCs/>
          <w:color w:val="000000" w:themeColor="text1"/>
          <w:sz w:val="32"/>
          <w:szCs w:val="32"/>
          <w:rtl/>
        </w:rPr>
        <w:t xml:space="preserve">رئيس </w:t>
      </w:r>
      <w:r w:rsidRPr="00E139B4">
        <w:rPr>
          <w:rFonts w:hint="cs" w:ascii="Tahoma" w:hAnsi="Tahoma"/>
          <w:b/>
          <w:bCs/>
          <w:color w:val="000000" w:themeColor="text1"/>
          <w:sz w:val="32"/>
          <w:szCs w:val="32"/>
          <w:rtl/>
          <w:lang w:bidi="fa-IR"/>
        </w:rPr>
        <w:t>مركز گفتگوي اديان و فرهنگ‌ها</w:t>
      </w:r>
    </w:p>
    <w:p w:rsidRPr="00E01899" w:rsidR="00462465" w:rsidP="00462465" w:rsidRDefault="00462465">
      <w:pPr>
        <w:spacing w:line="240" w:lineRule="auto"/>
        <w:ind w:right="283" w:firstLine="0"/>
        <w:jc w:val="both"/>
        <w:rPr>
          <w:rFonts w:eastAsia="SimSun"/>
          <w:b/>
          <w:bCs/>
          <w:sz w:val="28"/>
          <w:rtl/>
          <w:lang w:eastAsia="zh-CN" w:bidi="fa-IR"/>
        </w:rPr>
      </w:pPr>
    </w:p>
    <w:p w:rsidRPr="00E01899" w:rsidR="0032075B" w:rsidP="0032075B" w:rsidRDefault="0032075B">
      <w:pPr>
        <w:spacing w:line="240" w:lineRule="auto"/>
        <w:ind w:firstLine="0"/>
        <w:jc w:val="both"/>
        <w:rPr>
          <w:rFonts w:eastAsia="SimSun"/>
          <w:sz w:val="28"/>
          <w:rtl/>
          <w:lang w:eastAsia="zh-CN" w:bidi="fa-IR"/>
        </w:rPr>
      </w:pPr>
    </w:p>
    <w:p w:rsidRPr="00517688" w:rsidR="00517688" w:rsidP="0032075B" w:rsidRDefault="00B04371">
      <w:pPr>
        <w:spacing w:line="240" w:lineRule="auto"/>
        <w:ind w:right="720"/>
        <w:rPr>
          <w:b/>
          <w:bCs/>
          <w:szCs w:val="24"/>
          <w:rtl/>
          <w:lang w:bidi="fa-IR"/>
        </w:rPr>
      </w:pPr>
      <w:r>
        <w:rPr>
          <w:rFonts w:hint="cs"/>
          <w:b/>
          <w:bCs/>
          <w:szCs w:val="24"/>
          <w:rtl/>
          <w:lang w:bidi="fa-IR"/>
        </w:rPr>
        <w:t>رونوشت: جناب آقای علیرضا سبزعلی؛ نفر اول سفارت جمهوری اسلامی ایارن در برن</w:t>
      </w:r>
    </w:p>
    <w:sectPr w:rsidRPr="00517688" w:rsidR="00517688" w:rsidSect="004E11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FFB" w:rsidRDefault="00477FFB">
      <w:r>
        <w:separator/>
      </w:r>
    </w:p>
  </w:endnote>
  <w:endnote w:type="continuationSeparator" w:id="0">
    <w:p w:rsidR="00477FFB" w:rsidRDefault="00477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D03" w:rsidRDefault="00563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D03" w:rsidRDefault="00563D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D03" w:rsidRDefault="00563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FFB" w:rsidRDefault="00477FFB">
      <w:r>
        <w:separator/>
      </w:r>
    </w:p>
  </w:footnote>
  <w:footnote w:type="continuationSeparator" w:id="0">
    <w:p w:rsidR="00477FFB" w:rsidRDefault="00477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398" w:rsidRDefault="00477FFB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FA6" w:rsidRDefault="004E110C">
    <w:pPr>
      <w:pStyle w:val="Header"/>
    </w:pP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398" w:rsidRDefault="00477FFB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62493"/>
    <w:multiLevelType w:val="hybridMultilevel"/>
    <w:tmpl w:val="938A8F38"/>
    <w:lvl w:ilvl="0" w:tplc="37BC86D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0530CE"/>
    <w:multiLevelType w:val="hybridMultilevel"/>
    <w:tmpl w:val="7C040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44898"/>
    <w:multiLevelType w:val="hybridMultilevel"/>
    <w:tmpl w:val="F796B6F0"/>
    <w:lvl w:ilvl="0" w:tplc="76D2D4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CEF2C50"/>
    <w:multiLevelType w:val="hybridMultilevel"/>
    <w:tmpl w:val="CB6A1C06"/>
    <w:lvl w:ilvl="0" w:tplc="A094B75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509F1"/>
    <w:multiLevelType w:val="hybridMultilevel"/>
    <w:tmpl w:val="70EEF012"/>
    <w:lvl w:ilvl="0" w:tplc="67C69C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F7534DA"/>
    <w:multiLevelType w:val="hybridMultilevel"/>
    <w:tmpl w:val="259C267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B7425"/>
    <w:multiLevelType w:val="hybridMultilevel"/>
    <w:tmpl w:val="C80646D6"/>
    <w:lvl w:ilvl="0" w:tplc="F0DCE1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D013045"/>
    <w:multiLevelType w:val="hybridMultilevel"/>
    <w:tmpl w:val="E7B227C2"/>
    <w:lvl w:ilvl="0" w:tplc="304E9E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20609"/>
    <w:multiLevelType w:val="hybridMultilevel"/>
    <w:tmpl w:val="A0F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F5B7A"/>
    <w:multiLevelType w:val="hybridMultilevel"/>
    <w:tmpl w:val="DD26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F7180B"/>
    <w:multiLevelType w:val="hybridMultilevel"/>
    <w:tmpl w:val="8796F7E0"/>
    <w:lvl w:ilvl="0" w:tplc="1CF68F94">
      <w:numFmt w:val="bullet"/>
      <w:lvlText w:val="-"/>
      <w:lvlJc w:val="left"/>
      <w:pPr>
        <w:ind w:left="720" w:hanging="360"/>
      </w:pPr>
      <w:rPr>
        <w:rFonts w:ascii="Tahoma" w:eastAsia="Times New Roman" w:hAnsi="Tahoma" w:cs="B Nazani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6"/>
  </w:num>
  <w:num w:numId="4">
    <w:abstractNumId w:val="5"/>
  </w:num>
  <w:num w:numId="5">
    <w:abstractNumId w:val="4"/>
  </w:num>
  <w:num w:numId="6">
    <w:abstractNumId w:val="11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41B9"/>
    <w:rsid w:val="00017546"/>
    <w:rsid w:val="000261B6"/>
    <w:rsid w:val="0002630B"/>
    <w:rsid w:val="00035572"/>
    <w:rsid w:val="00046113"/>
    <w:rsid w:val="00046BF7"/>
    <w:rsid w:val="0006522C"/>
    <w:rsid w:val="0006632B"/>
    <w:rsid w:val="00072398"/>
    <w:rsid w:val="0007339B"/>
    <w:rsid w:val="00082941"/>
    <w:rsid w:val="000955C0"/>
    <w:rsid w:val="0009631A"/>
    <w:rsid w:val="0009756A"/>
    <w:rsid w:val="000A13E2"/>
    <w:rsid w:val="000A1801"/>
    <w:rsid w:val="000A6841"/>
    <w:rsid w:val="000A7192"/>
    <w:rsid w:val="000D5B02"/>
    <w:rsid w:val="000E4B01"/>
    <w:rsid w:val="000F0914"/>
    <w:rsid w:val="000F2C73"/>
    <w:rsid w:val="00101296"/>
    <w:rsid w:val="00121CDD"/>
    <w:rsid w:val="00132C19"/>
    <w:rsid w:val="001331A4"/>
    <w:rsid w:val="00144742"/>
    <w:rsid w:val="001457AB"/>
    <w:rsid w:val="0015294B"/>
    <w:rsid w:val="001649BC"/>
    <w:rsid w:val="00167773"/>
    <w:rsid w:val="00170B19"/>
    <w:rsid w:val="00171EC4"/>
    <w:rsid w:val="0018052E"/>
    <w:rsid w:val="001904BD"/>
    <w:rsid w:val="001A2526"/>
    <w:rsid w:val="001A356F"/>
    <w:rsid w:val="001A4E7A"/>
    <w:rsid w:val="001A5EEA"/>
    <w:rsid w:val="001B639E"/>
    <w:rsid w:val="001C17C3"/>
    <w:rsid w:val="001C41B1"/>
    <w:rsid w:val="001C5EC0"/>
    <w:rsid w:val="001D2445"/>
    <w:rsid w:val="001D6087"/>
    <w:rsid w:val="00212FFC"/>
    <w:rsid w:val="002156A5"/>
    <w:rsid w:val="00221A22"/>
    <w:rsid w:val="00222A3A"/>
    <w:rsid w:val="002233B8"/>
    <w:rsid w:val="00233123"/>
    <w:rsid w:val="002519BD"/>
    <w:rsid w:val="002544DE"/>
    <w:rsid w:val="00260914"/>
    <w:rsid w:val="0027212B"/>
    <w:rsid w:val="00273032"/>
    <w:rsid w:val="002736D6"/>
    <w:rsid w:val="00285FDE"/>
    <w:rsid w:val="00290F45"/>
    <w:rsid w:val="0029409D"/>
    <w:rsid w:val="00296A28"/>
    <w:rsid w:val="002A2473"/>
    <w:rsid w:val="002B1A54"/>
    <w:rsid w:val="002B6488"/>
    <w:rsid w:val="002B6D21"/>
    <w:rsid w:val="002C6D7F"/>
    <w:rsid w:val="002C72A3"/>
    <w:rsid w:val="002C75A8"/>
    <w:rsid w:val="002D71C9"/>
    <w:rsid w:val="002F0D12"/>
    <w:rsid w:val="002F3223"/>
    <w:rsid w:val="002F58B4"/>
    <w:rsid w:val="002F5D79"/>
    <w:rsid w:val="00300BEB"/>
    <w:rsid w:val="00305F19"/>
    <w:rsid w:val="003121EC"/>
    <w:rsid w:val="0032075B"/>
    <w:rsid w:val="00322944"/>
    <w:rsid w:val="003254FC"/>
    <w:rsid w:val="00327B46"/>
    <w:rsid w:val="0033027E"/>
    <w:rsid w:val="00332A19"/>
    <w:rsid w:val="003430F4"/>
    <w:rsid w:val="00347098"/>
    <w:rsid w:val="00352FEB"/>
    <w:rsid w:val="00355A07"/>
    <w:rsid w:val="00355B25"/>
    <w:rsid w:val="003576A6"/>
    <w:rsid w:val="003708D3"/>
    <w:rsid w:val="00377A8A"/>
    <w:rsid w:val="003935B3"/>
    <w:rsid w:val="00393EC6"/>
    <w:rsid w:val="00395739"/>
    <w:rsid w:val="003B16FF"/>
    <w:rsid w:val="003C75BF"/>
    <w:rsid w:val="003D32C6"/>
    <w:rsid w:val="003E1903"/>
    <w:rsid w:val="003F0F52"/>
    <w:rsid w:val="003F6D26"/>
    <w:rsid w:val="0042155C"/>
    <w:rsid w:val="00422748"/>
    <w:rsid w:val="00441885"/>
    <w:rsid w:val="0045285A"/>
    <w:rsid w:val="00457F91"/>
    <w:rsid w:val="00461D17"/>
    <w:rsid w:val="00462465"/>
    <w:rsid w:val="00467105"/>
    <w:rsid w:val="00475DCE"/>
    <w:rsid w:val="00477FFB"/>
    <w:rsid w:val="0048190C"/>
    <w:rsid w:val="00483790"/>
    <w:rsid w:val="00486B9C"/>
    <w:rsid w:val="00490755"/>
    <w:rsid w:val="004A1626"/>
    <w:rsid w:val="004A1FB8"/>
    <w:rsid w:val="004B3421"/>
    <w:rsid w:val="004C3AC4"/>
    <w:rsid w:val="004C7486"/>
    <w:rsid w:val="004C74CE"/>
    <w:rsid w:val="004D6DE9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157B0"/>
    <w:rsid w:val="00517688"/>
    <w:rsid w:val="00537F90"/>
    <w:rsid w:val="00543989"/>
    <w:rsid w:val="00544A13"/>
    <w:rsid w:val="00550AAA"/>
    <w:rsid w:val="005602F4"/>
    <w:rsid w:val="00563D03"/>
    <w:rsid w:val="00574395"/>
    <w:rsid w:val="00576D04"/>
    <w:rsid w:val="005935A6"/>
    <w:rsid w:val="00597709"/>
    <w:rsid w:val="005A1B7D"/>
    <w:rsid w:val="005A214D"/>
    <w:rsid w:val="005B72AF"/>
    <w:rsid w:val="005C334E"/>
    <w:rsid w:val="005C3BAC"/>
    <w:rsid w:val="005C6423"/>
    <w:rsid w:val="005D1211"/>
    <w:rsid w:val="005D1ADF"/>
    <w:rsid w:val="005E4D9B"/>
    <w:rsid w:val="005F30C7"/>
    <w:rsid w:val="005F4249"/>
    <w:rsid w:val="00606A6C"/>
    <w:rsid w:val="00606B4F"/>
    <w:rsid w:val="006302DA"/>
    <w:rsid w:val="00634B5F"/>
    <w:rsid w:val="00636110"/>
    <w:rsid w:val="00636DD4"/>
    <w:rsid w:val="00650331"/>
    <w:rsid w:val="0065035C"/>
    <w:rsid w:val="00651774"/>
    <w:rsid w:val="00654265"/>
    <w:rsid w:val="00661721"/>
    <w:rsid w:val="00661CAE"/>
    <w:rsid w:val="006704C7"/>
    <w:rsid w:val="006744BF"/>
    <w:rsid w:val="00674663"/>
    <w:rsid w:val="00674F66"/>
    <w:rsid w:val="00676F91"/>
    <w:rsid w:val="00683889"/>
    <w:rsid w:val="00685D3E"/>
    <w:rsid w:val="00685FB5"/>
    <w:rsid w:val="00696AC8"/>
    <w:rsid w:val="006A20FA"/>
    <w:rsid w:val="006A4421"/>
    <w:rsid w:val="006C14D0"/>
    <w:rsid w:val="006E41E2"/>
    <w:rsid w:val="006E4DB5"/>
    <w:rsid w:val="006E7EF5"/>
    <w:rsid w:val="006F1A96"/>
    <w:rsid w:val="006F1BE6"/>
    <w:rsid w:val="006F20A8"/>
    <w:rsid w:val="006F4017"/>
    <w:rsid w:val="006F6030"/>
    <w:rsid w:val="00703550"/>
    <w:rsid w:val="007129CF"/>
    <w:rsid w:val="00716390"/>
    <w:rsid w:val="00720738"/>
    <w:rsid w:val="00721E76"/>
    <w:rsid w:val="00734508"/>
    <w:rsid w:val="00741854"/>
    <w:rsid w:val="007458D4"/>
    <w:rsid w:val="0075224C"/>
    <w:rsid w:val="00756235"/>
    <w:rsid w:val="0076778B"/>
    <w:rsid w:val="00777215"/>
    <w:rsid w:val="007878B2"/>
    <w:rsid w:val="00794975"/>
    <w:rsid w:val="00795BD3"/>
    <w:rsid w:val="007C49EF"/>
    <w:rsid w:val="007C6AA9"/>
    <w:rsid w:val="007D13F7"/>
    <w:rsid w:val="007D6582"/>
    <w:rsid w:val="007E014E"/>
    <w:rsid w:val="007E2407"/>
    <w:rsid w:val="007F4B59"/>
    <w:rsid w:val="007F6D12"/>
    <w:rsid w:val="00810CF8"/>
    <w:rsid w:val="00817C9E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52E5E"/>
    <w:rsid w:val="00856747"/>
    <w:rsid w:val="00861C02"/>
    <w:rsid w:val="00865B07"/>
    <w:rsid w:val="00867A90"/>
    <w:rsid w:val="00871A67"/>
    <w:rsid w:val="00875711"/>
    <w:rsid w:val="00880913"/>
    <w:rsid w:val="00884CA2"/>
    <w:rsid w:val="00887E62"/>
    <w:rsid w:val="008A5236"/>
    <w:rsid w:val="008B007D"/>
    <w:rsid w:val="008B5088"/>
    <w:rsid w:val="008C1995"/>
    <w:rsid w:val="008D4162"/>
    <w:rsid w:val="008E411B"/>
    <w:rsid w:val="008E7EF0"/>
    <w:rsid w:val="008F2E7D"/>
    <w:rsid w:val="008F32A9"/>
    <w:rsid w:val="008F7992"/>
    <w:rsid w:val="00905328"/>
    <w:rsid w:val="00906F32"/>
    <w:rsid w:val="00924335"/>
    <w:rsid w:val="00930AAB"/>
    <w:rsid w:val="009344E3"/>
    <w:rsid w:val="009441E7"/>
    <w:rsid w:val="00946FB1"/>
    <w:rsid w:val="009501FA"/>
    <w:rsid w:val="00952285"/>
    <w:rsid w:val="00955917"/>
    <w:rsid w:val="00962099"/>
    <w:rsid w:val="00981B87"/>
    <w:rsid w:val="0098320C"/>
    <w:rsid w:val="00984DB9"/>
    <w:rsid w:val="0098557E"/>
    <w:rsid w:val="009A0BE4"/>
    <w:rsid w:val="009A1B04"/>
    <w:rsid w:val="009A2446"/>
    <w:rsid w:val="009A4E61"/>
    <w:rsid w:val="009A58D5"/>
    <w:rsid w:val="009B10D9"/>
    <w:rsid w:val="009B6C6F"/>
    <w:rsid w:val="009D1136"/>
    <w:rsid w:val="009E69B5"/>
    <w:rsid w:val="009F173E"/>
    <w:rsid w:val="009F227B"/>
    <w:rsid w:val="009F253C"/>
    <w:rsid w:val="00A01256"/>
    <w:rsid w:val="00A05F3A"/>
    <w:rsid w:val="00A07674"/>
    <w:rsid w:val="00A20E98"/>
    <w:rsid w:val="00A231C4"/>
    <w:rsid w:val="00A27F72"/>
    <w:rsid w:val="00A37B20"/>
    <w:rsid w:val="00A40009"/>
    <w:rsid w:val="00A4166C"/>
    <w:rsid w:val="00A4474C"/>
    <w:rsid w:val="00A57350"/>
    <w:rsid w:val="00A64B11"/>
    <w:rsid w:val="00A70397"/>
    <w:rsid w:val="00A75216"/>
    <w:rsid w:val="00A80D88"/>
    <w:rsid w:val="00A824AE"/>
    <w:rsid w:val="00A87CC9"/>
    <w:rsid w:val="00AA3FCE"/>
    <w:rsid w:val="00AB03AF"/>
    <w:rsid w:val="00AB5220"/>
    <w:rsid w:val="00AB6359"/>
    <w:rsid w:val="00AB6E79"/>
    <w:rsid w:val="00AC08AF"/>
    <w:rsid w:val="00AC4597"/>
    <w:rsid w:val="00AE1D9C"/>
    <w:rsid w:val="00AE4EE5"/>
    <w:rsid w:val="00B04371"/>
    <w:rsid w:val="00B070B1"/>
    <w:rsid w:val="00B10208"/>
    <w:rsid w:val="00B137FC"/>
    <w:rsid w:val="00B23960"/>
    <w:rsid w:val="00B25D3B"/>
    <w:rsid w:val="00B26FC3"/>
    <w:rsid w:val="00B31A8F"/>
    <w:rsid w:val="00B331CB"/>
    <w:rsid w:val="00B33270"/>
    <w:rsid w:val="00B51A6C"/>
    <w:rsid w:val="00B746F7"/>
    <w:rsid w:val="00B75A53"/>
    <w:rsid w:val="00B76D6A"/>
    <w:rsid w:val="00B92FA6"/>
    <w:rsid w:val="00B957FB"/>
    <w:rsid w:val="00BA11AF"/>
    <w:rsid w:val="00BA560B"/>
    <w:rsid w:val="00BA7F78"/>
    <w:rsid w:val="00BB08AF"/>
    <w:rsid w:val="00BB0A85"/>
    <w:rsid w:val="00BB36C5"/>
    <w:rsid w:val="00BB4149"/>
    <w:rsid w:val="00BC4F9E"/>
    <w:rsid w:val="00BC7BCB"/>
    <w:rsid w:val="00BD0117"/>
    <w:rsid w:val="00BD405B"/>
    <w:rsid w:val="00BD50F6"/>
    <w:rsid w:val="00BD643B"/>
    <w:rsid w:val="00BD7163"/>
    <w:rsid w:val="00BE12C6"/>
    <w:rsid w:val="00BE3539"/>
    <w:rsid w:val="00C01D33"/>
    <w:rsid w:val="00C02C65"/>
    <w:rsid w:val="00C04C2A"/>
    <w:rsid w:val="00C11288"/>
    <w:rsid w:val="00C11384"/>
    <w:rsid w:val="00C12174"/>
    <w:rsid w:val="00C23404"/>
    <w:rsid w:val="00C23D1E"/>
    <w:rsid w:val="00C27208"/>
    <w:rsid w:val="00C35CF3"/>
    <w:rsid w:val="00C4025C"/>
    <w:rsid w:val="00C40D0A"/>
    <w:rsid w:val="00C46049"/>
    <w:rsid w:val="00C51D18"/>
    <w:rsid w:val="00C57056"/>
    <w:rsid w:val="00C63C71"/>
    <w:rsid w:val="00C71F43"/>
    <w:rsid w:val="00C72F57"/>
    <w:rsid w:val="00C76468"/>
    <w:rsid w:val="00C92E1F"/>
    <w:rsid w:val="00C94E0F"/>
    <w:rsid w:val="00C97425"/>
    <w:rsid w:val="00CA52E9"/>
    <w:rsid w:val="00CC1152"/>
    <w:rsid w:val="00CC50C7"/>
    <w:rsid w:val="00CC52B0"/>
    <w:rsid w:val="00CD6219"/>
    <w:rsid w:val="00CD6546"/>
    <w:rsid w:val="00CE7F9C"/>
    <w:rsid w:val="00CF3A8B"/>
    <w:rsid w:val="00D03D20"/>
    <w:rsid w:val="00D1002C"/>
    <w:rsid w:val="00D152E4"/>
    <w:rsid w:val="00D21F98"/>
    <w:rsid w:val="00D24761"/>
    <w:rsid w:val="00D251D8"/>
    <w:rsid w:val="00D415A8"/>
    <w:rsid w:val="00D41B43"/>
    <w:rsid w:val="00D41ECC"/>
    <w:rsid w:val="00D44C42"/>
    <w:rsid w:val="00D52E39"/>
    <w:rsid w:val="00D54A33"/>
    <w:rsid w:val="00D56D93"/>
    <w:rsid w:val="00D6197B"/>
    <w:rsid w:val="00D6420D"/>
    <w:rsid w:val="00D67202"/>
    <w:rsid w:val="00D71166"/>
    <w:rsid w:val="00D72FAB"/>
    <w:rsid w:val="00D847C8"/>
    <w:rsid w:val="00D86643"/>
    <w:rsid w:val="00D91AE5"/>
    <w:rsid w:val="00D93522"/>
    <w:rsid w:val="00DA4146"/>
    <w:rsid w:val="00DD09D7"/>
    <w:rsid w:val="00DD125B"/>
    <w:rsid w:val="00DD72AB"/>
    <w:rsid w:val="00DD7945"/>
    <w:rsid w:val="00DE703D"/>
    <w:rsid w:val="00DE71DE"/>
    <w:rsid w:val="00DF2969"/>
    <w:rsid w:val="00DF2D22"/>
    <w:rsid w:val="00DF2F5E"/>
    <w:rsid w:val="00DF739F"/>
    <w:rsid w:val="00E01899"/>
    <w:rsid w:val="00E167DF"/>
    <w:rsid w:val="00E21F4B"/>
    <w:rsid w:val="00E43B9D"/>
    <w:rsid w:val="00E46E2A"/>
    <w:rsid w:val="00E535AC"/>
    <w:rsid w:val="00E5445B"/>
    <w:rsid w:val="00E7692E"/>
    <w:rsid w:val="00E76F4E"/>
    <w:rsid w:val="00E840D0"/>
    <w:rsid w:val="00E930C5"/>
    <w:rsid w:val="00E95D0A"/>
    <w:rsid w:val="00EB216D"/>
    <w:rsid w:val="00EB41AE"/>
    <w:rsid w:val="00ED6118"/>
    <w:rsid w:val="00EE551C"/>
    <w:rsid w:val="00EE65B4"/>
    <w:rsid w:val="00EF1B96"/>
    <w:rsid w:val="00EF42DA"/>
    <w:rsid w:val="00F00F25"/>
    <w:rsid w:val="00F04C9B"/>
    <w:rsid w:val="00F1051F"/>
    <w:rsid w:val="00F116EE"/>
    <w:rsid w:val="00F30036"/>
    <w:rsid w:val="00F4759E"/>
    <w:rsid w:val="00F531AF"/>
    <w:rsid w:val="00F638BB"/>
    <w:rsid w:val="00F6559D"/>
    <w:rsid w:val="00F6639B"/>
    <w:rsid w:val="00F67C47"/>
    <w:rsid w:val="00F70384"/>
    <w:rsid w:val="00F80319"/>
    <w:rsid w:val="00F82C2B"/>
    <w:rsid w:val="00F8405E"/>
    <w:rsid w:val="00F859F1"/>
    <w:rsid w:val="00F873F9"/>
    <w:rsid w:val="00F90AE0"/>
    <w:rsid w:val="00FA1B81"/>
    <w:rsid w:val="00FA1E2F"/>
    <w:rsid w:val="00FA36D1"/>
    <w:rsid w:val="00FA3954"/>
    <w:rsid w:val="00FB3A2F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4:docId w14:val="105FC1EA"/>
  <w15:docId w15:val="{E6E942B5-9A85-4057-80AC-687C8379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2F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E411B"/>
    <w:pPr>
      <w:tabs>
        <w:tab w:val="clear" w:pos="284"/>
      </w:tabs>
      <w:bidi w:val="0"/>
      <w:spacing w:before="100" w:beforeAutospacing="1" w:after="100" w:afterAutospacing="1" w:line="240" w:lineRule="auto"/>
      <w:ind w:firstLine="0"/>
      <w:jc w:val="left"/>
    </w:pPr>
    <w:rPr>
      <w:rFonts w:cs="Times New Roman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Morteza sabouri</cp:lastModifiedBy>
  <cp:revision>1</cp:revision>
  <cp:lastPrinted>2019-05-04T09:05:00Z</cp:lastPrinted>
  <dcterms:created xsi:type="dcterms:W3CDTF">2019-08-17T09:25:00Z</dcterms:created>
  <dcterms:modified xsi:type="dcterms:W3CDTF">2019-08-17T09:25:00Z</dcterms:modified>
</cp:coreProperties>
</file>