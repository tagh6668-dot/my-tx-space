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121CDD" w:rsidRDefault="00121CDD" w:rsidP="00121CDD">
      <w:pPr>
        <w:rPr>
          <w:sz w:val="28"/>
          <w:rtl/>
          <w:lang w:bidi="fa-IR"/>
        </w:rPr>
      </w:pPr>
    </w:p>
    <w:p w:rsidR="005E1ACF" w:rsidRDefault="005E1ACF" w:rsidP="00121CDD">
      <w:pPr>
        <w:rPr>
          <w:sz w:val="28"/>
          <w:rtl/>
          <w:lang w:bidi="fa-IR"/>
        </w:rPr>
      </w:pPr>
    </w:p>
    <w:p w:rsidR="005E1ACF" w:rsidRDefault="005E1ACF" w:rsidP="005E1ACF">
      <w:pPr>
        <w:jc w:val="both"/>
        <w:rPr>
          <w:b/>
          <w:bCs/>
          <w:sz w:val="28"/>
        </w:rPr>
      </w:pPr>
      <w:r>
        <w:rPr>
          <w:rFonts w:hint="cs"/>
          <w:b/>
          <w:bCs/>
          <w:sz w:val="28"/>
          <w:rtl/>
        </w:rPr>
        <w:t xml:space="preserve">جناب آقای صدر هاشمی ، جناب آقای جودکی ، جناب آقای دکتر سادات کیایی،جناب آقای سیفی ، جناب آقای عمید،سركار خانم  دكتر سبحاني ، </w:t>
      </w:r>
    </w:p>
    <w:p w:rsidR="005E1ACF" w:rsidRDefault="005E1ACF" w:rsidP="005E1ACF">
      <w:pPr>
        <w:spacing w:line="360" w:lineRule="auto"/>
        <w:jc w:val="both"/>
        <w:rPr>
          <w:b/>
          <w:bCs/>
          <w:sz w:val="28"/>
        </w:rPr>
      </w:pPr>
    </w:p>
    <w:p w:rsidR="005E1ACF" w:rsidRDefault="005E1ACF" w:rsidP="005E1ACF">
      <w:pPr>
        <w:spacing w:line="360" w:lineRule="auto"/>
        <w:jc w:val="both"/>
        <w:rPr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5E1ACF" w:rsidRDefault="005E1ACF" w:rsidP="005E1ACF">
      <w:pPr>
        <w:spacing w:line="360" w:lineRule="auto"/>
        <w:jc w:val="both"/>
        <w:rPr>
          <w:sz w:val="28"/>
          <w:rtl/>
        </w:rPr>
      </w:pPr>
      <w:r>
        <w:rPr>
          <w:rFonts w:hint="cs"/>
          <w:sz w:val="28"/>
          <w:rtl/>
        </w:rPr>
        <w:t>احتر</w:t>
      </w:r>
      <w:bookmarkStart w:id="0" w:name="_GoBack"/>
      <w:bookmarkEnd w:id="0"/>
      <w:r>
        <w:rPr>
          <w:rFonts w:hint="cs"/>
          <w:sz w:val="28"/>
          <w:rtl/>
        </w:rPr>
        <w:t xml:space="preserve">اما، به پیوست فایل اصلاح شده کتاب «از خراسان تا بلغارستان» برای بررسی مجدد و اعلام نظر نهایی ارسال می شود.لازم به یادآوری است که این کتاب در دومین جلسه کارگروه چاپ ونشر (مورخ 31/2/98)بررسی شد وانجام اصلاحاتی درمتن به نویسنده پیشنهاد گردید. </w:t>
      </w:r>
    </w:p>
    <w:p w:rsidR="005E1ACF" w:rsidRDefault="005E1ACF" w:rsidP="005E1ACF">
      <w:pPr>
        <w:spacing w:line="360" w:lineRule="auto"/>
        <w:ind w:left="360"/>
        <w:jc w:val="both"/>
        <w:rPr>
          <w:sz w:val="28"/>
        </w:rPr>
      </w:pPr>
    </w:p>
    <w:p w:rsidR="005E1ACF" w:rsidRDefault="005E1ACF" w:rsidP="005E1ACF">
      <w:pPr>
        <w:spacing w:line="360" w:lineRule="auto"/>
        <w:jc w:val="both"/>
        <w:rPr>
          <w:sz w:val="28"/>
        </w:rPr>
      </w:pPr>
    </w:p>
    <w:p w:rsidR="005E1ACF" w:rsidRDefault="005E1ACF" w:rsidP="005E1ACF">
      <w:pPr>
        <w:spacing w:line="360" w:lineRule="auto"/>
        <w:ind w:left="5760"/>
        <w:jc w:val="both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5E1ACF" w:rsidRDefault="005E1ACF" w:rsidP="005E1ACF">
      <w:pPr>
        <w:spacing w:line="360" w:lineRule="auto"/>
        <w:ind w:left="4320"/>
        <w:jc w:val="both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5E1ACF" w:rsidRDefault="005E1ACF" w:rsidP="00121CDD">
      <w:pPr>
        <w:rPr>
          <w:sz w:val="28"/>
          <w:rtl/>
          <w:lang w:bidi="fa-IR"/>
        </w:rPr>
      </w:pPr>
    </w:p>
    <w:p w:rsidR="00AE4EE5" w:rsidRPr="00FB3D8A" w:rsidRDefault="00AE4EE5" w:rsidP="00D71166">
      <w:pPr>
        <w:jc w:val="both"/>
        <w:rPr>
          <w:sz w:val="28"/>
          <w:rtl/>
          <w:lang w:bidi="fa-IR"/>
        </w:rPr>
      </w:pPr>
    </w:p>
    <w:p w:rsidR="00AE4EE5" w:rsidRDefault="00AE4EE5" w:rsidP="00A37B20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RDefault="00AE4EE5" w:rsidP="00A37B20">
      <w:pPr>
        <w:ind w:left="2880" w:firstLine="0"/>
        <w:jc w:val="center"/>
        <w:rPr>
          <w:b/>
          <w:bCs/>
          <w:sz w:val="28"/>
          <w:lang w:bidi="fa-IR"/>
        </w:rPr>
      </w:pPr>
    </w:p>
    <w:p w:rsidR="000261B6" w:rsidRPr="000261B6" w:rsidRDefault="001D2445" w:rsidP="00AE4EE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C5AC3" wp14:editId="0EB2A909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445" w:rsidRPr="00DF381A" w:rsidRDefault="001D2445" w:rsidP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cs="Times New Roman" w:hint="cs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cs="Times New Roman" w:hint="cs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="001D2445" w:rsidRPr="004E110C" w:rsidRDefault="001D2445" w:rsidP="005E1AC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C5A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 filled="f" stroked="f">
                <v:textbox>
                  <w:txbxContent>
                    <w:p w:rsidR="001D2445" w:rsidRPr="00DF381A" w:rsidRDefault="001D2445" w:rsidP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cs="Times New Roman" w:hint="cs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cs="Times New Roman" w:hint="cs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="001D2445" w:rsidRPr="004E110C" w:rsidRDefault="001D2445" w:rsidP="005E1ACF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0261B6" w:rsidRPr="000261B6" w:rsidSect="00F12F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2127" w:right="1559" w:bottom="1418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7C6" w:rsidRDefault="00F357C6">
      <w:r>
        <w:separator/>
      </w:r>
    </w:p>
  </w:endnote>
  <w:endnote w:type="continuationSeparator" w:id="0">
    <w:p w:rsidR="00F357C6" w:rsidRDefault="00F35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21AE" w:rsidRDefault="004421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7C6" w:rsidRDefault="00F357C6">
      <w:r>
        <w:separator/>
      </w:r>
    </w:p>
  </w:footnote>
  <w:footnote w:type="continuationSeparator" w:id="0">
    <w:p w:rsidR="00F357C6" w:rsidRDefault="00F357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357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CE66E6">
    <w:pPr>
      <w:pStyle w:val="Header"/>
    </w:pPr>
    <w:r w:rsidRPr="00FB3D8A">
      <w:rPr>
        <w:rFonts w:hint="cs"/>
        <w:b/>
        <w:bCs/>
        <w:noProof/>
        <w:sz w:val="28"/>
        <w:rtl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8E085F8" wp14:editId="48803D8E">
              <wp:simplePos x="0" y="0"/>
              <wp:positionH relativeFrom="margin">
                <wp:posOffset>-824230</wp:posOffset>
              </wp:positionH>
              <wp:positionV relativeFrom="margin">
                <wp:posOffset>-648335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32054/61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11/04/1398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E085F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ind" style="position:absolute;left:0;text-align:left;margin-left:-64.9pt;margin-top:-51.0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Oec9T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32054/61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11/04/1398</w:t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4421AE">
      <w:rPr>
        <w:noProof/>
      </w:rPr>
      <w:drawing>
        <wp:anchor distT="0" distB="0" distL="114300" distR="114300" simplePos="0" relativeHeight="251658752" behindDoc="1" locked="0" layoutInCell="1" allowOverlap="1" wp14:anchorId="49AD1AD5" wp14:editId="10EB2B15">
          <wp:simplePos x="0" y="0"/>
          <wp:positionH relativeFrom="page">
            <wp:posOffset>-81915</wp:posOffset>
          </wp:positionH>
          <wp:positionV relativeFrom="page">
            <wp:posOffset>247650</wp:posOffset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F357C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1E1F7C"/>
    <w:rsid w:val="00212FFC"/>
    <w:rsid w:val="002156A5"/>
    <w:rsid w:val="00221A22"/>
    <w:rsid w:val="00222A3A"/>
    <w:rsid w:val="00233123"/>
    <w:rsid w:val="00250EE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421AE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D430D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E1AC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A29F5"/>
    <w:rsid w:val="006C1529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3EFD"/>
    <w:rsid w:val="008E7EF0"/>
    <w:rsid w:val="008F2E7D"/>
    <w:rsid w:val="008F32A9"/>
    <w:rsid w:val="00905328"/>
    <w:rsid w:val="00906F32"/>
    <w:rsid w:val="00912E04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25DAE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66E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67745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12F7B"/>
    <w:rsid w:val="00F30036"/>
    <w:rsid w:val="00F357C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,"/>
  <w15:docId w15:val="{8738F4D2-2D45-48EA-B18B-57366E13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3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مجتمع.dotx</Template>
  <TotalTime>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Zohreh Rashid</cp:lastModifiedBy>
  <cp:revision>2</cp:revision>
  <cp:lastPrinted>2015-02-21T07:58:00Z</cp:lastPrinted>
  <dcterms:created xsi:type="dcterms:W3CDTF">2019-07-03T05:18:00Z</dcterms:created>
  <dcterms:modified xsi:type="dcterms:W3CDTF">2019-07-03T05:18:00Z</dcterms:modified>
</cp:coreProperties>
</file>