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RDefault="004E110C" w:rsidP="00010180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RDefault="004E110C" w:rsidP="00010180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33627A" w:rsidRDefault="0033627A" w:rsidP="00961C82">
      <w:pPr>
        <w:ind w:left="-188" w:firstLine="46"/>
        <w:rPr>
          <w:b/>
          <w:bCs/>
          <w:sz w:val="28"/>
          <w:rtl/>
        </w:rPr>
      </w:pPr>
    </w:p>
    <w:p w:rsidR="00961C82" w:rsidRPr="00032BBB" w:rsidRDefault="00753701" w:rsidP="00032BBB">
      <w:pPr>
        <w:ind w:firstLine="0"/>
        <w:rPr>
          <w:b/>
          <w:bCs/>
          <w:sz w:val="28"/>
          <w:rtl/>
        </w:rPr>
      </w:pPr>
      <w:bookmarkStart w:id="0" w:name="_GoBack"/>
      <w:bookmarkEnd w:id="0"/>
      <w:r w:rsidRPr="00032BBB">
        <w:rPr>
          <w:rFonts w:hint="cs"/>
          <w:b/>
          <w:bCs/>
          <w:sz w:val="28"/>
          <w:rtl/>
        </w:rPr>
        <w:t xml:space="preserve">ریاست محترم </w:t>
      </w:r>
      <w:r w:rsidR="00D73D40" w:rsidRPr="00032BBB">
        <w:rPr>
          <w:rFonts w:hint="cs"/>
          <w:b/>
          <w:bCs/>
          <w:sz w:val="28"/>
          <w:rtl/>
        </w:rPr>
        <w:t>دفتر مدیریت حوزه های علمیه کشور</w:t>
      </w:r>
    </w:p>
    <w:p w:rsidR="0033627A" w:rsidRDefault="0033627A" w:rsidP="00961C82">
      <w:pPr>
        <w:ind w:left="-188" w:firstLine="46"/>
        <w:rPr>
          <w:b/>
          <w:bCs/>
          <w:sz w:val="28"/>
          <w:rtl/>
        </w:rPr>
      </w:pPr>
    </w:p>
    <w:p w:rsidR="00961C82" w:rsidRPr="00753701" w:rsidRDefault="00961C82" w:rsidP="00961C82">
      <w:pPr>
        <w:ind w:left="-188" w:firstLine="46"/>
        <w:rPr>
          <w:b/>
          <w:bCs/>
          <w:sz w:val="28"/>
          <w:rtl/>
        </w:rPr>
      </w:pPr>
      <w:r w:rsidRPr="00753701">
        <w:rPr>
          <w:rFonts w:hint="cs"/>
          <w:b/>
          <w:bCs/>
          <w:sz w:val="28"/>
          <w:rtl/>
        </w:rPr>
        <w:t>با سلام واحترام</w:t>
      </w:r>
    </w:p>
    <w:p w:rsidR="00D73D40" w:rsidRPr="00753701" w:rsidRDefault="00753701" w:rsidP="00753701">
      <w:pPr>
        <w:spacing w:line="360" w:lineRule="auto"/>
        <w:ind w:left="-188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                  </w:t>
      </w:r>
      <w:r w:rsidRPr="00753701">
        <w:rPr>
          <w:rFonts w:hint="cs"/>
          <w:b/>
          <w:bCs/>
          <w:sz w:val="28"/>
          <w:rtl/>
        </w:rPr>
        <w:t xml:space="preserve">به استحضار می رساند </w:t>
      </w:r>
      <w:r w:rsidR="00961C82" w:rsidRPr="00753701">
        <w:rPr>
          <w:rFonts w:hint="cs"/>
          <w:b/>
          <w:bCs/>
          <w:sz w:val="28"/>
          <w:rtl/>
        </w:rPr>
        <w:t xml:space="preserve"> پیرو </w:t>
      </w:r>
      <w:r w:rsidR="00D73D40" w:rsidRPr="00753701">
        <w:rPr>
          <w:rFonts w:hint="cs"/>
          <w:b/>
          <w:bCs/>
          <w:sz w:val="28"/>
          <w:rtl/>
        </w:rPr>
        <w:t xml:space="preserve">دعوت به عمل آمده از حضرت آیه الله اعرافی مدیر محترم حوزه های علمیه/ جناب آقای دکتر رحمانی فضلی وزیر محترم کشور برای حضور و ارائه سخنرانی در همایش " تحریم در تقابل با صلح از نگاه ادیان" که روز دوشنبه 31 تیرماه98 در محل سازمان فرهنگ و ارتباطات اسلامی برگزار خواهد شد </w:t>
      </w:r>
      <w:r>
        <w:rPr>
          <w:rFonts w:hint="cs"/>
          <w:b/>
          <w:bCs/>
          <w:sz w:val="28"/>
          <w:rtl/>
        </w:rPr>
        <w:t xml:space="preserve">، </w:t>
      </w:r>
      <w:r w:rsidR="00D73D40" w:rsidRPr="00753701">
        <w:rPr>
          <w:rFonts w:hint="cs"/>
          <w:b/>
          <w:bCs/>
          <w:sz w:val="28"/>
          <w:rtl/>
        </w:rPr>
        <w:t xml:space="preserve">به پیوست اطلاعات توجیهی در خصوص </w:t>
      </w:r>
      <w:r>
        <w:rPr>
          <w:rFonts w:hint="cs"/>
          <w:b/>
          <w:bCs/>
          <w:sz w:val="28"/>
          <w:rtl/>
        </w:rPr>
        <w:t xml:space="preserve"> همایش  مذکور جهت استحضار ایفاد می شود.</w:t>
      </w:r>
    </w:p>
    <w:p w:rsidR="00121CDD" w:rsidRPr="0033627A" w:rsidRDefault="00121CDD" w:rsidP="00961C82">
      <w:pPr>
        <w:ind w:hanging="1"/>
        <w:rPr>
          <w:sz w:val="28"/>
          <w:rtl/>
          <w:lang w:bidi="fa-IR"/>
        </w:rPr>
      </w:pPr>
    </w:p>
    <w:p w:rsidR="00AE4EE5" w:rsidRPr="0033627A" w:rsidRDefault="0033627A" w:rsidP="0033627A">
      <w:pPr>
        <w:jc w:val="center"/>
        <w:rPr>
          <w:sz w:val="28"/>
          <w:rtl/>
          <w:lang w:bidi="fa-IR"/>
        </w:rPr>
      </w:pPr>
      <w:r>
        <w:rPr>
          <w:rFonts w:hint="cs"/>
          <w:sz w:val="28"/>
          <w:rtl/>
          <w:lang w:bidi="fa-IR"/>
        </w:rPr>
        <w:t xml:space="preserve">                                                                 با تشکر</w:t>
      </w:r>
    </w:p>
    <w:p w:rsidR="00AE4EE5" w:rsidRPr="0033627A" w:rsidRDefault="00AE4EE5" w:rsidP="00A37B20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RPr="0033627A" w:rsidRDefault="00961C82" w:rsidP="00A37B20">
      <w:pPr>
        <w:ind w:left="2880" w:firstLine="0"/>
        <w:jc w:val="center"/>
        <w:rPr>
          <w:b/>
          <w:bCs/>
          <w:sz w:val="28"/>
          <w:rtl/>
          <w:lang w:bidi="fa-IR"/>
        </w:rPr>
      </w:pPr>
      <w:r w:rsidRPr="0033627A">
        <w:rPr>
          <w:rFonts w:hint="cs"/>
          <w:b/>
          <w:bCs/>
          <w:sz w:val="28"/>
          <w:rtl/>
          <w:lang w:bidi="fa-IR"/>
        </w:rPr>
        <w:t xml:space="preserve">                                محمد مهدی تسخیری</w:t>
      </w:r>
    </w:p>
    <w:p w:rsidR="00961C82" w:rsidRPr="0033627A" w:rsidRDefault="00961C82" w:rsidP="00A37B20">
      <w:pPr>
        <w:ind w:left="2880" w:firstLine="0"/>
        <w:jc w:val="center"/>
        <w:rPr>
          <w:b/>
          <w:bCs/>
          <w:sz w:val="28"/>
          <w:lang w:bidi="fa-IR"/>
        </w:rPr>
      </w:pPr>
      <w:r w:rsidRPr="0033627A">
        <w:rPr>
          <w:rFonts w:hint="cs"/>
          <w:b/>
          <w:bCs/>
          <w:sz w:val="28"/>
          <w:rtl/>
          <w:lang w:bidi="fa-IR"/>
        </w:rPr>
        <w:t xml:space="preserve">                                      رییس مرکز گفتگوی ادیان وفرهنگ ها</w:t>
      </w:r>
    </w:p>
    <w:p w:rsidR="000261B6" w:rsidRPr="000261B6" w:rsidRDefault="001D2445" w:rsidP="00AE4EE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C5AC3" wp14:editId="0EB2A909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D2445" w:rsidRPr="00DF381A" w:rsidRDefault="001D2445" w:rsidP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cs="Times New Roman" w:hint="cs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cs="Times New Roman" w:hint="cs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="001D2445" w:rsidRPr="004E110C" w:rsidRDefault="001D2445" w:rsidP="00032BBB">
                            <w:pPr>
                              <w:spacing w:line="240" w:lineRule="auto"/>
                              <w:ind w:firstLine="0"/>
                              <w:jc w:val="both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C5A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 filled="f" stroked="f">
                <v:textbox>
                  <w:txbxContent>
                    <w:p w:rsidR="001D2445" w:rsidRPr="00DF381A" w:rsidRDefault="001D2445" w:rsidP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cs="Times New Roman" w:hint="cs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cs="Times New Roman" w:hint="cs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="001D2445" w:rsidRPr="004E110C" w:rsidRDefault="001D2445" w:rsidP="00032BBB">
                      <w:pPr>
                        <w:spacing w:line="240" w:lineRule="auto"/>
                        <w:ind w:firstLine="0"/>
                        <w:jc w:val="both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="000261B6" w:rsidRP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7264" w:rsidRDefault="00BA7264">
      <w:r>
        <w:separator/>
      </w:r>
    </w:p>
  </w:endnote>
  <w:endnote w:type="continuationSeparator" w:id="0">
    <w:p w:rsidR="00BA7264" w:rsidRDefault="00BA7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7264" w:rsidRDefault="00BA7264">
      <w:r>
        <w:separator/>
      </w:r>
    </w:p>
  </w:footnote>
  <w:footnote w:type="continuationSeparator" w:id="0">
    <w:p w:rsidR="00BA7264" w:rsidRDefault="00BA72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BA72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11385/64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>30/04/1398</w:t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11385/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64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30/04/1398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BA726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52062C4"/>
    <w:multiLevelType w:val="hybridMultilevel"/>
    <w:tmpl w:val="6A56BBE4"/>
    <w:lvl w:ilvl="0" w:tplc="063A3AF6">
      <w:numFmt w:val="bullet"/>
      <w:lvlText w:val="-"/>
      <w:lvlJc w:val="left"/>
      <w:pPr>
        <w:ind w:left="218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2BB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3627A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23AC0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3701"/>
    <w:rsid w:val="00756235"/>
    <w:rsid w:val="0076778B"/>
    <w:rsid w:val="00777215"/>
    <w:rsid w:val="00795BD3"/>
    <w:rsid w:val="007C49EF"/>
    <w:rsid w:val="007C6AA9"/>
    <w:rsid w:val="007E014E"/>
    <w:rsid w:val="007E4289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1C82"/>
    <w:rsid w:val="00962099"/>
    <w:rsid w:val="00981B87"/>
    <w:rsid w:val="0098320C"/>
    <w:rsid w:val="00984DB9"/>
    <w:rsid w:val="0098557E"/>
    <w:rsid w:val="00997CBA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24E1F"/>
    <w:rsid w:val="00A37B20"/>
    <w:rsid w:val="00A64B11"/>
    <w:rsid w:val="00A87CC9"/>
    <w:rsid w:val="00AB5220"/>
    <w:rsid w:val="00AC08AF"/>
    <w:rsid w:val="00AC4597"/>
    <w:rsid w:val="00AD700F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A7264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0199"/>
    <w:rsid w:val="00C35CF3"/>
    <w:rsid w:val="00C45EE0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73D40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354C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0774CC02-9DDA-4147-BA96-4BCEE07A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3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Hayedeh Ramezan Rostamabadi</cp:lastModifiedBy>
  <cp:revision>3</cp:revision>
  <cp:lastPrinted>2015-02-21T07:58:00Z</cp:lastPrinted>
  <dcterms:created xsi:type="dcterms:W3CDTF">2019-07-21T08:31:00Z</dcterms:created>
  <dcterms:modified xsi:type="dcterms:W3CDTF">2019-07-21T10:59:00Z</dcterms:modified>
</cp:coreProperties>
</file>